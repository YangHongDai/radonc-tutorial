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302E" w:rsidRPr="003A2A08" w:rsidRDefault="006D302E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  <w:bookmarkStart w:id="0" w:name="_GoBack"/>
      <w:bookmarkEnd w:id="0"/>
      <w:r>
        <w:rPr>
          <w:rFonts w:ascii="標楷體" w:eastAsia="標楷體" w:hAnsi="標楷體" w:hint="eastAsia"/>
          <w:sz w:val="28"/>
        </w:rPr>
        <w:t>※</w:t>
      </w:r>
      <w:r w:rsidRPr="003A2A08">
        <w:rPr>
          <w:rFonts w:ascii="標楷體" w:eastAsia="標楷體" w:hAnsi="標楷體" w:hint="eastAsia"/>
          <w:sz w:val="28"/>
        </w:rPr>
        <w:t>請依照下列步驟將考題</w:t>
      </w:r>
      <w:r>
        <w:rPr>
          <w:rFonts w:ascii="標楷體" w:eastAsia="標楷體" w:hAnsi="標楷體" w:hint="eastAsia"/>
          <w:sz w:val="28"/>
        </w:rPr>
        <w:t>繕打於下一頁</w:t>
      </w:r>
      <w:r w:rsidRPr="003A2A08">
        <w:rPr>
          <w:rFonts w:ascii="標楷體" w:eastAsia="標楷體" w:hAnsi="標楷體" w:hint="eastAsia"/>
          <w:sz w:val="28"/>
        </w:rPr>
        <w:t>:</w:t>
      </w:r>
    </w:p>
    <w:p w:rsidR="006D302E" w:rsidRPr="00FD3F0E" w:rsidRDefault="006D302E" w:rsidP="00B95FB0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</w:rPr>
      </w:pPr>
      <w:r w:rsidRPr="00FD101D">
        <w:rPr>
          <w:rFonts w:eastAsia="標楷體" w:hAnsi="標楷體"/>
          <w:sz w:val="28"/>
        </w:rPr>
        <w:t>請依下一頁</w:t>
      </w:r>
      <w:r w:rsidR="00C80D9B" w:rsidRPr="00C80D9B">
        <w:rPr>
          <w:rFonts w:eastAsia="標楷體" w:hAnsi="標楷體" w:hint="eastAsia"/>
          <w:b/>
          <w:color w:val="FF0000"/>
          <w:sz w:val="28"/>
        </w:rPr>
        <w:t>標準</w:t>
      </w:r>
      <w:r w:rsidRPr="00C80D9B">
        <w:rPr>
          <w:rFonts w:eastAsia="標楷體" w:hAnsi="標楷體"/>
          <w:b/>
          <w:color w:val="FF0000"/>
          <w:sz w:val="28"/>
        </w:rPr>
        <w:t>範例格式</w:t>
      </w:r>
      <w:r w:rsidRPr="00FD101D">
        <w:rPr>
          <w:rFonts w:eastAsia="標楷體" w:hAnsi="標楷體"/>
          <w:sz w:val="28"/>
        </w:rPr>
        <w:t>繕打考題</w:t>
      </w:r>
      <w:r w:rsidR="00327AE3" w:rsidRPr="00FD101D">
        <w:rPr>
          <w:rFonts w:eastAsia="標楷體"/>
          <w:sz w:val="28"/>
        </w:rPr>
        <w:t>(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請依規定</w:t>
      </w:r>
      <w:r w:rsidR="00327AE3" w:rsidRPr="00FD101D">
        <w:rPr>
          <w:rFonts w:eastAsia="標楷體" w:hAnsi="標楷體"/>
          <w:b/>
          <w:color w:val="FF0000"/>
          <w:sz w:val="28"/>
          <w:u w:val="single"/>
        </w:rPr>
        <w:t>出題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數</w:t>
      </w:r>
      <w:r w:rsidR="00327AE3" w:rsidRPr="00FD101D">
        <w:rPr>
          <w:rFonts w:eastAsia="標楷體"/>
          <w:sz w:val="28"/>
        </w:rPr>
        <w:t>)</w:t>
      </w:r>
      <w:r w:rsidR="00B95FB0" w:rsidRPr="00FD101D">
        <w:rPr>
          <w:rFonts w:eastAsia="標楷體" w:hAnsi="標楷體"/>
          <w:sz w:val="28"/>
        </w:rPr>
        <w:t>，並請委員出完題</w:t>
      </w:r>
      <w:r w:rsidR="00C80D9B">
        <w:rPr>
          <w:rFonts w:eastAsia="標楷體" w:hAnsi="標楷體" w:hint="eastAsia"/>
          <w:sz w:val="28"/>
        </w:rPr>
        <w:t>數</w:t>
      </w:r>
      <w:r w:rsidR="00B95FB0" w:rsidRPr="00FD101D">
        <w:rPr>
          <w:rFonts w:eastAsia="標楷體" w:hAnsi="標楷體"/>
          <w:sz w:val="28"/>
        </w:rPr>
        <w:t>後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檔案另存新檔時，請</w:t>
      </w:r>
      <w:r w:rsidR="00FD3F0E">
        <w:rPr>
          <w:rFonts w:eastAsia="標楷體" w:hAnsi="標楷體" w:hint="eastAsia"/>
          <w:b/>
          <w:color w:val="0000FF"/>
          <w:sz w:val="28"/>
          <w:u w:val="single"/>
        </w:rPr>
        <w:t>於檔名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註明委員姓名</w:t>
      </w:r>
      <w:r w:rsidR="00C80D9B">
        <w:rPr>
          <w:rFonts w:eastAsia="標楷體" w:hAnsi="標楷體" w:hint="eastAsia"/>
          <w:b/>
          <w:color w:val="0000FF"/>
          <w:sz w:val="28"/>
          <w:u w:val="single"/>
        </w:rPr>
        <w:t>及題數</w:t>
      </w:r>
      <w:r w:rsidR="00B95FB0" w:rsidRPr="00FD101D">
        <w:rPr>
          <w:rFonts w:eastAsia="標楷體" w:hAnsi="標楷體"/>
          <w:sz w:val="28"/>
        </w:rPr>
        <w:t>，</w:t>
      </w:r>
      <w:r w:rsidR="00B15E44" w:rsidRPr="00FD101D">
        <w:rPr>
          <w:rFonts w:eastAsia="標楷體" w:hAnsi="標楷體"/>
          <w:sz w:val="28"/>
        </w:rPr>
        <w:t>並請</w:t>
      </w:r>
      <w:r w:rsidR="00FD3F0E">
        <w:rPr>
          <w:rFonts w:eastAsia="標楷體" w:hAnsi="標楷體" w:hint="eastAsia"/>
          <w:sz w:val="28"/>
        </w:rPr>
        <w:t>mail</w:t>
      </w:r>
      <w:r w:rsidR="00FD3F0E">
        <w:rPr>
          <w:rFonts w:eastAsia="標楷體" w:hAnsi="標楷體" w:hint="eastAsia"/>
          <w:sz w:val="28"/>
        </w:rPr>
        <w:t>至</w:t>
      </w:r>
      <w:r w:rsidR="00FD3F0E">
        <w:rPr>
          <w:rFonts w:eastAsia="標楷體" w:hAnsi="標楷體"/>
          <w:sz w:val="28"/>
        </w:rPr>
        <w:t>學會</w:t>
      </w:r>
      <w:r w:rsidR="00FD3F0E">
        <w:rPr>
          <w:rFonts w:eastAsia="標楷體" w:hAnsi="標楷體" w:hint="eastAsia"/>
          <w:sz w:val="28"/>
        </w:rPr>
        <w:t>信箱</w:t>
      </w:r>
      <w:r w:rsidR="00FD3F0E">
        <w:rPr>
          <w:rFonts w:eastAsia="標楷體" w:hAnsi="標楷體" w:hint="eastAsia"/>
          <w:sz w:val="28"/>
        </w:rPr>
        <w:t>tastro@tastro.org.tw</w:t>
      </w:r>
      <w:r w:rsidR="00B15E44" w:rsidRPr="00FD101D">
        <w:rPr>
          <w:rFonts w:eastAsia="標楷體" w:hAnsi="標楷體"/>
          <w:sz w:val="28"/>
        </w:rPr>
        <w:t>，</w:t>
      </w:r>
      <w:r w:rsidR="00B95FB0" w:rsidRPr="00FD101D">
        <w:rPr>
          <w:rFonts w:eastAsia="標楷體" w:hAnsi="標楷體"/>
          <w:sz w:val="28"/>
        </w:rPr>
        <w:t>以利</w:t>
      </w:r>
      <w:r w:rsidR="00FD3F0E">
        <w:rPr>
          <w:rFonts w:eastAsia="標楷體" w:hAnsi="標楷體" w:hint="eastAsia"/>
          <w:sz w:val="28"/>
        </w:rPr>
        <w:t>考題</w:t>
      </w:r>
      <w:r w:rsidR="00B15E44" w:rsidRPr="00FD101D">
        <w:rPr>
          <w:rFonts w:eastAsia="標楷體" w:hAnsi="標楷體"/>
          <w:sz w:val="28"/>
        </w:rPr>
        <w:t>統整及</w:t>
      </w:r>
      <w:r w:rsidR="00B95FB0" w:rsidRPr="00FD101D">
        <w:rPr>
          <w:rFonts w:eastAsia="標楷體" w:hAnsi="標楷體"/>
          <w:sz w:val="28"/>
        </w:rPr>
        <w:t>事後查核，謝謝！</w:t>
      </w:r>
    </w:p>
    <w:p w:rsid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</w:t>
      </w:r>
      <w:r>
        <w:rPr>
          <w:rFonts w:eastAsia="標楷體" w:hAnsi="標楷體" w:hint="eastAsia"/>
          <w:sz w:val="28"/>
        </w:rPr>
        <w:t>註：</w:t>
      </w:r>
      <w:r w:rsidRPr="00C80D9B">
        <w:rPr>
          <w:rFonts w:eastAsia="標楷體" w:hAnsi="標楷體" w:hint="eastAsia"/>
          <w:b/>
          <w:color w:val="FF0000"/>
          <w:sz w:val="28"/>
        </w:rPr>
        <w:t>符合出題格式之委員</w:t>
      </w:r>
      <w:r>
        <w:rPr>
          <w:rFonts w:eastAsia="標楷體" w:hAnsi="標楷體" w:hint="eastAsia"/>
          <w:sz w:val="28"/>
        </w:rPr>
        <w:t>，將由學會於會後給付出題酬勞費予出題委員</w:t>
      </w:r>
      <w:r>
        <w:rPr>
          <w:rFonts w:eastAsia="標楷體" w:hAnsi="標楷體" w:hint="eastAsia"/>
          <w:sz w:val="28"/>
        </w:rPr>
        <w:t>(100</w:t>
      </w:r>
    </w:p>
    <w:p w:rsidR="00FD3F0E" w:rsidRP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    </w:t>
      </w:r>
      <w:r>
        <w:rPr>
          <w:rFonts w:eastAsia="標楷體" w:hAnsi="標楷體" w:hint="eastAsia"/>
          <w:sz w:val="28"/>
        </w:rPr>
        <w:t>元</w:t>
      </w:r>
      <w:r>
        <w:rPr>
          <w:rFonts w:eastAsia="標楷體" w:hAnsi="標楷體" w:hint="eastAsia"/>
          <w:sz w:val="28"/>
        </w:rPr>
        <w:t>/</w:t>
      </w:r>
      <w:r>
        <w:rPr>
          <w:rFonts w:eastAsia="標楷體" w:hAnsi="標楷體" w:hint="eastAsia"/>
          <w:sz w:val="28"/>
        </w:rPr>
        <w:t>題</w:t>
      </w:r>
      <w:r>
        <w:rPr>
          <w:rFonts w:eastAsia="標楷體" w:hAnsi="標楷體" w:hint="eastAsia"/>
          <w:sz w:val="28"/>
        </w:rPr>
        <w:t>)</w:t>
      </w:r>
      <w:r>
        <w:rPr>
          <w:rFonts w:eastAsia="標楷體" w:hAnsi="標楷體" w:hint="eastAsia"/>
          <w:sz w:val="28"/>
        </w:rPr>
        <w:t>，故請於出題後檔案務必註明出題者及題數，謝謝！</w:t>
      </w:r>
    </w:p>
    <w:p w:rsidR="00115E2B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>
        <w:rPr>
          <w:rFonts w:ascii="標楷體" w:eastAsia="標楷體" w:hAnsi="標楷體" w:hint="eastAsia"/>
          <w:color w:val="FF0000"/>
          <w:sz w:val="28"/>
          <w:szCs w:val="28"/>
        </w:rPr>
        <w:t>※題目請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以</w:t>
      </w:r>
      <w:r w:rsidR="00115E2B"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中文出題(限定)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>
        <w:rPr>
          <w:rFonts w:ascii="標楷體" w:eastAsia="標楷體" w:hAnsi="標楷體" w:hint="eastAsia"/>
          <w:color w:val="FF0000"/>
          <w:sz w:val="28"/>
          <w:szCs w:val="28"/>
        </w:rPr>
        <w:t>但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專有名詞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應</w:t>
      </w:r>
      <w:r>
        <w:rPr>
          <w:rFonts w:ascii="標楷體" w:eastAsia="標楷體" w:hAnsi="標楷體" w:hint="eastAsia"/>
          <w:color w:val="FF0000"/>
          <w:sz w:val="28"/>
          <w:szCs w:val="28"/>
        </w:rPr>
        <w:t>用英文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(免加註中文)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:rsidR="00115E2B" w:rsidRDefault="00115E2B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※題目類型為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四選一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 w:rsidR="00B15E44">
        <w:rPr>
          <w:rFonts w:ascii="標楷體" w:eastAsia="標楷體" w:hAnsi="標楷體" w:hint="eastAsia"/>
          <w:color w:val="FF0000"/>
          <w:sz w:val="28"/>
          <w:szCs w:val="28"/>
        </w:rPr>
        <w:t>禁出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『以上皆非或是以上皆是』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之選項。</w:t>
      </w:r>
    </w:p>
    <w:p w:rsidR="00B8052D" w:rsidRPr="00B8052D" w:rsidRDefault="00B8052D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Pr="00B8052D">
        <w:rPr>
          <w:rFonts w:ascii="標楷體" w:eastAsia="標楷體" w:hAnsi="標楷體" w:hint="eastAsia"/>
          <w:color w:val="FF0000"/>
          <w:sz w:val="28"/>
          <w:szCs w:val="28"/>
        </w:rPr>
        <w:t>參考文獻為教科書，排除期刊，考trial需是教科書中有寫的。</w:t>
      </w:r>
    </w:p>
    <w:p w:rsidR="00B8052D" w:rsidRDefault="00B8052D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Pr="00B8052D">
        <w:rPr>
          <w:rFonts w:ascii="標楷體" w:eastAsia="標楷體" w:hAnsi="標楷體" w:hint="eastAsia"/>
          <w:color w:val="FF0000"/>
          <w:sz w:val="28"/>
          <w:szCs w:val="28"/>
        </w:rPr>
        <w:t>AJCC第八版</w:t>
      </w:r>
    </w:p>
    <w:p w:rsidR="00B15E44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題目及選項文字切勿</w:t>
      </w:r>
      <w:r>
        <w:rPr>
          <w:rFonts w:ascii="標楷體" w:eastAsia="標楷體" w:hAnsi="標楷體" w:hint="eastAsia"/>
          <w:color w:val="FF0000"/>
          <w:sz w:val="28"/>
          <w:szCs w:val="28"/>
        </w:rPr>
        <w:t>太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過冗</w:t>
      </w:r>
      <w:r>
        <w:rPr>
          <w:rFonts w:ascii="標楷體" w:eastAsia="標楷體" w:hAnsi="標楷體" w:hint="eastAsia"/>
          <w:color w:val="FF0000"/>
          <w:sz w:val="28"/>
          <w:szCs w:val="28"/>
        </w:rPr>
        <w:t>長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:rsidR="00B8052D" w:rsidRDefault="00115E2B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※出題時務必註明該題的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「出處」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:rsidR="006D302E" w:rsidRPr="003A2A08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C80D9B">
        <w:rPr>
          <w:rFonts w:ascii="標楷體" w:eastAsia="標楷體" w:hAnsi="標楷體" w:hint="eastAsia"/>
          <w:color w:val="FF0000"/>
          <w:sz w:val="28"/>
        </w:rPr>
        <w:t>本格式已設定好樣式，故請依下一頁範例格式繕打，切勿更改其樣式</w:t>
      </w:r>
      <w:r>
        <w:rPr>
          <w:rFonts w:ascii="標楷體" w:eastAsia="標楷體" w:hAnsi="標楷體" w:hint="eastAsia"/>
          <w:sz w:val="28"/>
        </w:rPr>
        <w:t>。</w:t>
      </w:r>
    </w:p>
    <w:p w:rsidR="00FD3F0E" w:rsidRPr="003A2A08" w:rsidRDefault="006D302E" w:rsidP="00FD3F0E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3A2A08">
        <w:rPr>
          <w:rFonts w:ascii="標楷體" w:eastAsia="標楷體" w:hAnsi="標楷體" w:hint="eastAsia"/>
          <w:sz w:val="28"/>
        </w:rPr>
        <w:t>開始撰打考題</w:t>
      </w:r>
      <w:r w:rsidRPr="003A2A08">
        <w:rPr>
          <w:rFonts w:ascii="標楷體" w:eastAsia="標楷體" w:hAnsi="標楷體" w:hint="eastAsia"/>
          <w:sz w:val="28"/>
        </w:rPr>
        <w:sym w:font="Symbol" w:char="F0AE"/>
      </w:r>
      <w:r>
        <w:rPr>
          <w:rFonts w:ascii="標楷體" w:eastAsia="標楷體" w:hAnsi="標楷體" w:hint="eastAsia"/>
          <w:sz w:val="28"/>
        </w:rPr>
        <w:t>先於工作列上點選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，下拉式選單中點選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樣式與格式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，該樣式的格式設定將會出現在螢幕的右方，請使用該格式</w:t>
      </w:r>
      <w:r w:rsidRPr="003A2A08">
        <w:rPr>
          <w:rFonts w:ascii="標楷體" w:eastAsia="標楷體" w:hAnsi="標楷體" w:hint="eastAsia"/>
          <w:sz w:val="28"/>
        </w:rPr>
        <w:t>來控制考題</w:t>
      </w:r>
      <w:r>
        <w:rPr>
          <w:rFonts w:ascii="標楷體" w:eastAsia="標楷體" w:hAnsi="標楷體" w:hint="eastAsia"/>
          <w:sz w:val="28"/>
        </w:rPr>
        <w:t>的</w:t>
      </w:r>
      <w:r w:rsidRPr="003A2A08">
        <w:rPr>
          <w:rFonts w:ascii="標楷體" w:eastAsia="標楷體" w:hAnsi="標楷體" w:hint="eastAsia"/>
          <w:sz w:val="28"/>
        </w:rPr>
        <w:t>格式</w:t>
      </w:r>
      <w:r>
        <w:rPr>
          <w:rFonts w:ascii="標楷體" w:eastAsia="標楷體" w:hAnsi="標楷體" w:hint="eastAsia"/>
          <w:sz w:val="28"/>
        </w:rPr>
        <w:t>。</w:t>
      </w:r>
    </w:p>
    <w:p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  <w:u w:val="single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Question: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題號</w:t>
      </w:r>
      <w:r w:rsidRPr="003A2A08">
        <w:rPr>
          <w:rFonts w:eastAsia="標楷體" w:hAnsi="標楷體" w:hint="eastAsia"/>
          <w:b/>
          <w:sz w:val="28"/>
          <w:u w:val="single"/>
        </w:rPr>
        <w:t>(</w:t>
      </w:r>
      <w:r w:rsidRPr="003A2A08">
        <w:rPr>
          <w:rFonts w:eastAsia="標楷體" w:hAnsi="標楷體" w:hint="eastAsia"/>
          <w:b/>
          <w:sz w:val="28"/>
          <w:u w:val="single"/>
        </w:rPr>
        <w:t>題目</w:t>
      </w:r>
      <w:r w:rsidRPr="003A2A08">
        <w:rPr>
          <w:rFonts w:eastAsia="標楷體" w:hAnsi="標楷體" w:hint="eastAsia"/>
          <w:b/>
          <w:sz w:val="28"/>
          <w:u w:val="single"/>
        </w:rPr>
        <w:t>)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 xml:space="preserve"> </w:t>
      </w:r>
    </w:p>
    <w:p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Choice: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答案選項</w:t>
      </w:r>
      <w:r w:rsidRPr="003A2A08">
        <w:rPr>
          <w:rFonts w:eastAsia="標楷體" w:hAnsi="標楷體"/>
          <w:b/>
          <w:sz w:val="28"/>
        </w:rPr>
        <w:t>，自動產生</w:t>
      </w:r>
      <w:r w:rsidRPr="003A2A08">
        <w:rPr>
          <w:rFonts w:eastAsia="標楷體"/>
          <w:b/>
          <w:sz w:val="28"/>
        </w:rPr>
        <w:t>A) B) C) D)</w:t>
      </w:r>
      <w:r w:rsidR="00F47D51">
        <w:rPr>
          <w:rFonts w:eastAsia="標楷體" w:hint="eastAsia"/>
          <w:b/>
          <w:sz w:val="28"/>
        </w:rPr>
        <w:t>，</w:t>
      </w:r>
      <w:r w:rsidRPr="003A2A08">
        <w:rPr>
          <w:rFonts w:eastAsia="標楷體" w:hAnsi="標楷體"/>
          <w:b/>
          <w:sz w:val="28"/>
        </w:rPr>
        <w:t>若</w:t>
      </w:r>
      <w:r w:rsidR="00F47D51">
        <w:rPr>
          <w:rFonts w:eastAsia="標楷體" w:hAnsi="標楷體" w:hint="eastAsia"/>
          <w:b/>
          <w:sz w:val="28"/>
        </w:rPr>
        <w:t>續</w:t>
      </w:r>
      <w:r w:rsidRPr="003A2A08">
        <w:rPr>
          <w:rFonts w:eastAsia="標楷體" w:hAnsi="標楷體"/>
          <w:b/>
          <w:sz w:val="28"/>
        </w:rPr>
        <w:t>按</w:t>
      </w:r>
      <w:r w:rsidRPr="003A2A08">
        <w:rPr>
          <w:rFonts w:eastAsia="標楷體"/>
          <w:b/>
          <w:sz w:val="28"/>
        </w:rPr>
        <w:t>Enter</w:t>
      </w:r>
      <w:r w:rsidRPr="003A2A08">
        <w:rPr>
          <w:rFonts w:eastAsia="標楷體" w:hAnsi="標楷體"/>
          <w:b/>
          <w:sz w:val="28"/>
        </w:rPr>
        <w:t>會繼續產生</w:t>
      </w:r>
      <w:r w:rsidRPr="003A2A08">
        <w:rPr>
          <w:rFonts w:eastAsia="標楷體"/>
          <w:b/>
          <w:sz w:val="28"/>
        </w:rPr>
        <w:t>E) F)…</w:t>
      </w:r>
      <w:r w:rsidRPr="003A2A08">
        <w:rPr>
          <w:rFonts w:eastAsia="標楷體" w:hAnsi="標楷體"/>
          <w:b/>
          <w:sz w:val="28"/>
        </w:rPr>
        <w:t>選項，需到樣式選項點選</w:t>
      </w:r>
      <w:r w:rsidRPr="003A2A08">
        <w:rPr>
          <w:rFonts w:eastAsia="標楷體"/>
          <w:b/>
          <w:sz w:val="28"/>
        </w:rPr>
        <w:t>Answer</w:t>
      </w:r>
    </w:p>
    <w:p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Answer: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</w:t>
      </w:r>
      <w:r w:rsidRPr="003A2A08">
        <w:rPr>
          <w:rFonts w:eastAsia="標楷體" w:hAnsi="標楷體"/>
          <w:b/>
          <w:sz w:val="28"/>
        </w:rPr>
        <w:t>格式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(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本項請再</w:t>
      </w:r>
      <w:r w:rsidR="00C80D9B" w:rsidRPr="00C80D9B">
        <w:rPr>
          <w:rFonts w:eastAsia="標楷體" w:hAnsi="標楷體" w:hint="eastAsia"/>
          <w:b/>
          <w:color w:val="FF0000"/>
          <w:u w:val="single"/>
        </w:rPr>
        <w:t>文字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註明，出題的</w:t>
      </w:r>
      <w:r w:rsidR="00094143" w:rsidRPr="00C80D9B">
        <w:rPr>
          <w:rFonts w:eastAsia="標楷體" w:hAnsi="標楷體" w:hint="eastAsia"/>
          <w:b/>
          <w:color w:val="FF0000"/>
          <w:u w:val="single"/>
        </w:rPr>
        <w:t>小組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科別細項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)</w:t>
      </w:r>
    </w:p>
    <w:p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proofErr w:type="spellStart"/>
      <w:r w:rsidRPr="003A2A08">
        <w:rPr>
          <w:rFonts w:eastAsia="標楷體"/>
          <w:b/>
          <w:sz w:val="28"/>
        </w:rPr>
        <w:t>QuizLevel</w:t>
      </w:r>
      <w:proofErr w:type="spellEnd"/>
      <w:r w:rsidRPr="003A2A08">
        <w:rPr>
          <w:rFonts w:eastAsia="標楷體"/>
          <w:b/>
          <w:sz w:val="28"/>
        </w:rPr>
        <w:t>:</w:t>
      </w:r>
      <w:r w:rsidRPr="003A2A08">
        <w:rPr>
          <w:rFonts w:eastAsia="標楷體" w:hAnsi="標楷體"/>
          <w:b/>
          <w:sz w:val="28"/>
          <w:u w:val="single"/>
        </w:rPr>
        <w:t>難易度</w:t>
      </w:r>
    </w:p>
    <w:p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/>
          <w:b/>
          <w:sz w:val="28"/>
        </w:rPr>
        <w:t>Ref:</w:t>
      </w:r>
      <w:r w:rsidRPr="003A2A08">
        <w:rPr>
          <w:rFonts w:eastAsia="標楷體" w:hAnsi="標楷體"/>
          <w:b/>
          <w:sz w:val="28"/>
          <w:u w:val="single"/>
        </w:rPr>
        <w:t>參考文獻</w:t>
      </w:r>
    </w:p>
    <w:p w:rsidR="006D302E" w:rsidRPr="00FD3F0E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color w:val="FF0000"/>
          <w:sz w:val="28"/>
        </w:rPr>
      </w:pPr>
      <w:r w:rsidRPr="003A2A08">
        <w:rPr>
          <w:rFonts w:eastAsia="標楷體"/>
          <w:b/>
          <w:sz w:val="28"/>
        </w:rPr>
        <w:t>Comment:</w:t>
      </w:r>
      <w:r w:rsidRPr="003A2A08">
        <w:rPr>
          <w:rFonts w:eastAsia="標楷體" w:hAnsi="標楷體"/>
          <w:b/>
          <w:sz w:val="28"/>
          <w:u w:val="single"/>
        </w:rPr>
        <w:t>註解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(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文字請限於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4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行內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)</w:t>
      </w:r>
    </w:p>
    <w:p w:rsidR="00FD3F0E" w:rsidRPr="00A467CE" w:rsidRDefault="00FD3F0E" w:rsidP="00FD3F0E">
      <w:pPr>
        <w:spacing w:line="0" w:lineRule="atLeast"/>
        <w:ind w:left="1202"/>
        <w:jc w:val="both"/>
        <w:rPr>
          <w:rFonts w:eastAsia="標楷體"/>
          <w:b/>
          <w:color w:val="FF0000"/>
          <w:sz w:val="28"/>
        </w:rPr>
      </w:pPr>
    </w:p>
    <w:p w:rsidR="006D302E" w:rsidRDefault="00B8052D" w:rsidP="00B8052D">
      <w:pPr>
        <w:spacing w:line="0" w:lineRule="atLeast"/>
        <w:ind w:leftChars="236" w:left="849" w:hangingChars="101" w:hanging="283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  <w:shd w:val="pct15" w:color="auto" w:fill="FFFFFF"/>
        </w:rPr>
        <w:t>4.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以上步驟若無法執行，請您用</w:t>
      </w:r>
      <w:r w:rsidR="006D302E" w:rsidRPr="00094143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複製的方式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，將下頁的範例題目複製後，貼上</w:t>
      </w:r>
      <w:r w:rsidR="00C80D9B">
        <w:rPr>
          <w:rFonts w:ascii="標楷體" w:eastAsia="標楷體" w:hAnsi="標楷體" w:hint="eastAsia"/>
          <w:sz w:val="28"/>
          <w:shd w:val="pct15" w:color="auto" w:fill="FFFFFF"/>
        </w:rPr>
        <w:t>出題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次</w:t>
      </w:r>
      <w:r w:rsidR="00C80D9B">
        <w:rPr>
          <w:rFonts w:ascii="標楷體" w:eastAsia="標楷體" w:hAnsi="標楷體" w:hint="eastAsia"/>
          <w:sz w:val="28"/>
          <w:shd w:val="pct15" w:color="auto" w:fill="FFFFFF"/>
        </w:rPr>
        <w:t>數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，然後將原內容文字刪除，保留格式，再將新的考題內容文字加入。</w:t>
      </w:r>
    </w:p>
    <w:p w:rsidR="008E3BB7" w:rsidRPr="00EA42A7" w:rsidRDefault="008E3BB7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</w:rPr>
        <w:t>=======================================================================</w:t>
      </w:r>
    </w:p>
    <w:p w:rsidR="008E3BB7" w:rsidRPr="006A25D9" w:rsidRDefault="008E3BB7" w:rsidP="008E3BB7">
      <w:pPr>
        <w:spacing w:line="0" w:lineRule="atLeast"/>
        <w:ind w:left="357"/>
        <w:rPr>
          <w:rFonts w:eastAsia="標楷體" w:hAnsi="標楷體"/>
          <w:color w:val="C45911"/>
          <w:sz w:val="28"/>
        </w:rPr>
      </w:pPr>
      <w:r w:rsidRPr="006A25D9">
        <w:rPr>
          <w:rFonts w:eastAsia="標楷體" w:hAnsi="標楷體" w:hint="eastAsia"/>
          <w:color w:val="C45911"/>
          <w:sz w:val="28"/>
        </w:rPr>
        <w:t>貼心提醒：</w:t>
      </w:r>
    </w:p>
    <w:p w:rsidR="008E3BB7" w:rsidRDefault="008E3BB7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8E3BB7">
        <w:rPr>
          <w:rFonts w:eastAsia="標楷體" w:hAnsi="標楷體" w:hint="eastAsia"/>
          <w:sz w:val="28"/>
        </w:rPr>
        <w:t>請各委員於</w:t>
      </w:r>
      <w:r w:rsidR="00146B90">
        <w:rPr>
          <w:rFonts w:eastAsia="標楷體" w:hAnsi="標楷體" w:hint="eastAsia"/>
          <w:b/>
          <w:color w:val="FF0000"/>
          <w:sz w:val="28"/>
        </w:rPr>
        <w:t>108.06.24</w:t>
      </w:r>
      <w:r w:rsidRPr="008E3BB7">
        <w:rPr>
          <w:rFonts w:eastAsia="標楷體" w:hAnsi="標楷體" w:hint="eastAsia"/>
          <w:b/>
          <w:color w:val="FF0000"/>
          <w:sz w:val="28"/>
        </w:rPr>
        <w:t>(</w:t>
      </w:r>
      <w:r w:rsidR="00146B90">
        <w:rPr>
          <w:rFonts w:eastAsia="標楷體" w:hAnsi="標楷體" w:hint="eastAsia"/>
          <w:b/>
          <w:color w:val="FF0000"/>
          <w:sz w:val="28"/>
        </w:rPr>
        <w:t>星期一</w:t>
      </w:r>
      <w:r w:rsidRPr="008E3BB7">
        <w:rPr>
          <w:rFonts w:eastAsia="標楷體" w:hAnsi="標楷體" w:hint="eastAsia"/>
          <w:b/>
          <w:color w:val="FF0000"/>
          <w:sz w:val="28"/>
        </w:rPr>
        <w:t>)</w:t>
      </w:r>
      <w:r w:rsidRPr="008E3BB7">
        <w:rPr>
          <w:rFonts w:eastAsia="標楷體" w:hAnsi="標楷體" w:hint="eastAsia"/>
          <w:b/>
          <w:color w:val="FF0000"/>
          <w:sz w:val="28"/>
        </w:rPr>
        <w:t>前將出題</w:t>
      </w:r>
      <w:r>
        <w:rPr>
          <w:rFonts w:eastAsia="標楷體" w:hAnsi="標楷體" w:hint="eastAsia"/>
          <w:b/>
          <w:color w:val="FF0000"/>
          <w:sz w:val="28"/>
        </w:rPr>
        <w:t>檔</w:t>
      </w:r>
      <w:r w:rsidRPr="008E3BB7">
        <w:rPr>
          <w:rFonts w:eastAsia="標楷體" w:hAnsi="標楷體" w:hint="eastAsia"/>
          <w:b/>
          <w:color w:val="FF0000"/>
          <w:sz w:val="28"/>
        </w:rPr>
        <w:t>MAIL</w:t>
      </w:r>
      <w:r w:rsidRPr="008E3BB7">
        <w:rPr>
          <w:rFonts w:eastAsia="標楷體" w:hAnsi="標楷體" w:hint="eastAsia"/>
          <w:b/>
          <w:color w:val="FF0000"/>
          <w:sz w:val="28"/>
        </w:rPr>
        <w:t>至本會專屬信箱</w:t>
      </w:r>
      <w:r w:rsidRPr="006A25D9">
        <w:rPr>
          <w:rFonts w:eastAsia="標楷體"/>
          <w:b/>
          <w:color w:val="C45911"/>
          <w:sz w:val="28"/>
        </w:rPr>
        <w:lastRenderedPageBreak/>
        <w:t>tastro@tastro.org.tw</w:t>
      </w:r>
      <w:r w:rsidRPr="006A25D9">
        <w:rPr>
          <w:rFonts w:eastAsia="標楷體"/>
          <w:b/>
          <w:color w:val="C45911"/>
          <w:sz w:val="28"/>
        </w:rPr>
        <w:t>，信件主旨</w:t>
      </w:r>
      <w:r w:rsidRPr="006A25D9">
        <w:rPr>
          <w:rFonts w:eastAsia="標楷體" w:hint="eastAsia"/>
          <w:b/>
          <w:color w:val="C45911"/>
          <w:sz w:val="28"/>
        </w:rPr>
        <w:t>請註明</w:t>
      </w:r>
      <w:r w:rsidRPr="006A25D9">
        <w:rPr>
          <w:rFonts w:eastAsia="標楷體"/>
          <w:b/>
          <w:color w:val="C45911"/>
          <w:sz w:val="28"/>
        </w:rPr>
        <w:t>：</w:t>
      </w:r>
      <w:r w:rsidR="00146B90">
        <w:rPr>
          <w:rFonts w:eastAsia="標楷體"/>
          <w:b/>
          <w:color w:val="C45911"/>
          <w:sz w:val="28"/>
        </w:rPr>
        <w:t>10</w:t>
      </w:r>
      <w:r w:rsidR="00146B90">
        <w:rPr>
          <w:rFonts w:eastAsia="標楷體" w:hint="eastAsia"/>
          <w:b/>
          <w:color w:val="C45911"/>
          <w:sz w:val="28"/>
        </w:rPr>
        <w:t>8</w:t>
      </w:r>
      <w:r w:rsidRPr="006A25D9">
        <w:rPr>
          <w:rFonts w:eastAsia="標楷體"/>
          <w:b/>
          <w:color w:val="C45911"/>
          <w:sz w:val="28"/>
        </w:rPr>
        <w:t>年甄審考前出題</w:t>
      </w:r>
      <w:r w:rsidRPr="006A25D9">
        <w:rPr>
          <w:rFonts w:eastAsia="標楷體"/>
          <w:b/>
          <w:color w:val="C45911"/>
          <w:sz w:val="28"/>
        </w:rPr>
        <w:t>xxx</w:t>
      </w:r>
      <w:r w:rsidRPr="006A25D9">
        <w:rPr>
          <w:rFonts w:eastAsia="標楷體"/>
          <w:b/>
          <w:color w:val="C45911"/>
          <w:sz w:val="28"/>
        </w:rPr>
        <w:t>委員</w:t>
      </w:r>
      <w:r w:rsidRPr="006A25D9">
        <w:rPr>
          <w:rFonts w:eastAsia="標楷體"/>
          <w:b/>
          <w:color w:val="C45911"/>
          <w:sz w:val="28"/>
        </w:rPr>
        <w:t>xx</w:t>
      </w:r>
      <w:r w:rsidRPr="006A25D9">
        <w:rPr>
          <w:rFonts w:eastAsia="標楷體"/>
          <w:b/>
          <w:color w:val="C45911"/>
          <w:sz w:val="28"/>
        </w:rPr>
        <w:t>科目</w:t>
      </w:r>
    </w:p>
    <w:p w:rsidR="000D7DA8" w:rsidRPr="000D7DA8" w:rsidRDefault="000D7DA8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附檔-保密協議書填寫完後亦請於</w:t>
      </w:r>
      <w:r w:rsidR="00146B90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108.06.24</w:t>
      </w: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日前一併與考題mail回傳本會信箱，謝謝！</w:t>
      </w:r>
    </w:p>
    <w:p w:rsidR="008E3BB7" w:rsidRPr="00EA42A7" w:rsidRDefault="008E3BB7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</w:rPr>
        <w:t>=======================================================================</w:t>
      </w:r>
    </w:p>
    <w:p w:rsidR="006D302E" w:rsidRDefault="00073829" w:rsidP="000D7DA8">
      <w:pPr>
        <w:jc w:val="center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/>
          <w:b/>
          <w:sz w:val="28"/>
        </w:rPr>
        <w:br w:type="page"/>
      </w:r>
      <w:r w:rsidR="006D302E" w:rsidRPr="003A2A08">
        <w:rPr>
          <w:rFonts w:ascii="標楷體" w:eastAsia="標楷體" w:hAnsi="標楷體" w:hint="eastAsia"/>
          <w:b/>
          <w:sz w:val="28"/>
        </w:rPr>
        <w:lastRenderedPageBreak/>
        <w:t>「請各</w:t>
      </w:r>
      <w:r w:rsidR="00094143">
        <w:rPr>
          <w:rFonts w:ascii="標楷體" w:eastAsia="標楷體" w:hAnsi="標楷體" w:hint="eastAsia"/>
          <w:b/>
          <w:sz w:val="28"/>
        </w:rPr>
        <w:t>出題</w:t>
      </w:r>
      <w:r w:rsidR="006D302E" w:rsidRPr="003A2A08">
        <w:rPr>
          <w:rFonts w:ascii="標楷體" w:eastAsia="標楷體" w:hAnsi="標楷體" w:hint="eastAsia"/>
          <w:b/>
          <w:sz w:val="28"/>
        </w:rPr>
        <w:t>委員繕打考題時，一定要使用此格式，請勿自行變更該格式」謝謝！</w:t>
      </w:r>
    </w:p>
    <w:p w:rsidR="006D302E" w:rsidRPr="006D302E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  <w:r>
        <w:rPr>
          <w:rFonts w:hint="eastAsia"/>
          <w:b/>
        </w:rPr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出題格式，請各委員出題時，請以下列格式繕打，切勿變更其格式，謝謝！</w:t>
      </w:r>
      <w:r>
        <w:rPr>
          <w:rFonts w:hint="eastAsia"/>
          <w:b/>
        </w:rPr>
        <w:t>」</w:t>
      </w:r>
    </w:p>
    <w:p w:rsidR="00FF28F8" w:rsidRDefault="00E4403F" w:rsidP="00FF28F8">
      <w:pPr>
        <w:pStyle w:val="Question"/>
        <w:tabs>
          <w:tab w:val="clear" w:pos="1134"/>
        </w:tabs>
      </w:pPr>
      <w:r>
        <w:rPr>
          <w:rFonts w:hint="eastAsia"/>
        </w:rPr>
        <w:t>請問在</w:t>
      </w:r>
      <w:r w:rsidR="00B13961">
        <w:rPr>
          <w:rFonts w:hint="eastAsia"/>
        </w:rPr>
        <w:t>AJCC 8th</w:t>
      </w:r>
      <w:r w:rsidR="00B13961">
        <w:rPr>
          <w:rFonts w:hint="eastAsia"/>
        </w:rPr>
        <w:t>中，</w:t>
      </w:r>
      <w:r>
        <w:rPr>
          <w:rFonts w:hint="eastAsia"/>
        </w:rPr>
        <w:t>肝細胞癌有大血管侵犯之分期為下列何者</w:t>
      </w:r>
      <w:r w:rsidR="00FF28F8">
        <w:rPr>
          <w:rFonts w:hint="eastAsia"/>
        </w:rPr>
        <w:t>？</w:t>
      </w:r>
    </w:p>
    <w:p w:rsidR="00FF28F8" w:rsidRDefault="00E4403F" w:rsidP="00FF28F8">
      <w:pPr>
        <w:pStyle w:val="Choice"/>
      </w:pPr>
      <w:r>
        <w:rPr>
          <w:rFonts w:hint="eastAsia"/>
        </w:rPr>
        <w:t>T3</w:t>
      </w:r>
      <w:r w:rsidR="00B13961">
        <w:rPr>
          <w:rFonts w:hint="eastAsia"/>
        </w:rPr>
        <w:t>a</w:t>
      </w:r>
    </w:p>
    <w:p w:rsidR="00FF28F8" w:rsidRDefault="00E4403F" w:rsidP="00FF28F8">
      <w:pPr>
        <w:pStyle w:val="Choice"/>
      </w:pPr>
      <w:r>
        <w:rPr>
          <w:rFonts w:hint="eastAsia"/>
        </w:rPr>
        <w:t>T</w:t>
      </w:r>
      <w:r w:rsidR="00B13961">
        <w:rPr>
          <w:rFonts w:hint="eastAsia"/>
        </w:rPr>
        <w:t>3b</w:t>
      </w:r>
    </w:p>
    <w:p w:rsidR="00FF28F8" w:rsidRDefault="00E4403F" w:rsidP="00FF28F8">
      <w:pPr>
        <w:pStyle w:val="Choice"/>
      </w:pPr>
      <w:r>
        <w:rPr>
          <w:rFonts w:hint="eastAsia"/>
        </w:rPr>
        <w:t>T4a</w:t>
      </w:r>
    </w:p>
    <w:p w:rsidR="00FF28F8" w:rsidRDefault="00E4403F" w:rsidP="00FF28F8">
      <w:pPr>
        <w:pStyle w:val="Choice"/>
      </w:pPr>
      <w:r>
        <w:rPr>
          <w:rFonts w:hint="eastAsia"/>
        </w:rPr>
        <w:t>T4</w:t>
      </w:r>
    </w:p>
    <w:p w:rsidR="00FF28F8" w:rsidRPr="00B0177B" w:rsidRDefault="00B13961" w:rsidP="00FF28F8">
      <w:pPr>
        <w:pStyle w:val="Answer"/>
        <w:tabs>
          <w:tab w:val="num" w:pos="2268"/>
        </w:tabs>
      </w:pPr>
      <w:r>
        <w:rPr>
          <w:rFonts w:hint="eastAsia"/>
        </w:rPr>
        <w:t>D</w:t>
      </w:r>
    </w:p>
    <w:p w:rsidR="00FF28F8" w:rsidRPr="00962B29" w:rsidRDefault="00FF28F8" w:rsidP="00107214">
      <w:pPr>
        <w:pStyle w:val="QuizLevel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Theme="minorEastAsia"/>
        </w:rPr>
        <w:t>中等</w:t>
      </w:r>
    </w:p>
    <w:p w:rsidR="00FF28F8" w:rsidRPr="00962B29" w:rsidRDefault="00B13961" w:rsidP="00962B29">
      <w:pPr>
        <w:pStyle w:val="Ref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AJCC 8th</w:t>
      </w:r>
      <w:r w:rsidR="00FF28F8" w:rsidRPr="00962B29">
        <w:rPr>
          <w:rFonts w:ascii="Times New Roman" w:eastAsiaTheme="minorEastAsia" w:hAnsi="Times New Roman"/>
        </w:rPr>
        <w:t>.</w:t>
      </w:r>
    </w:p>
    <w:p w:rsidR="00FE45C7" w:rsidRPr="00962B29" w:rsidRDefault="00B13961" w:rsidP="00962B29">
      <w:pPr>
        <w:pStyle w:val="Comment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T4: Single tumor or m</w:t>
      </w:r>
      <w:r w:rsidR="00831D0E" w:rsidRPr="00962B29">
        <w:rPr>
          <w:rFonts w:ascii="Times New Roman" w:eastAsiaTheme="minorEastAsia" w:hAnsi="Times New Roman"/>
        </w:rPr>
        <w:t>u</w:t>
      </w:r>
      <w:r w:rsidRPr="00962B29">
        <w:rPr>
          <w:rFonts w:ascii="Times New Roman" w:eastAsiaTheme="minorEastAsia" w:hAnsi="Times New Roman"/>
        </w:rPr>
        <w:t>ltiple tumors of any size involving a major branch o f the portal vein or hepatic vein, or tumor(s) with direct invasi</w:t>
      </w:r>
      <w:r w:rsidR="00831D0E" w:rsidRPr="00962B29">
        <w:rPr>
          <w:rFonts w:ascii="Times New Roman" w:eastAsiaTheme="minorEastAsia" w:hAnsi="Times New Roman"/>
        </w:rPr>
        <w:t>o</w:t>
      </w:r>
      <w:r w:rsidRPr="00962B29">
        <w:rPr>
          <w:rFonts w:ascii="Times New Roman" w:eastAsiaTheme="minorEastAsia" w:hAnsi="Times New Roman"/>
        </w:rPr>
        <w:t>n of adjacent organs other than the gallbladder or with perforation of visceral peritoneum</w:t>
      </w:r>
      <w:r w:rsidR="00FF28F8" w:rsidRPr="00962B29">
        <w:rPr>
          <w:rFonts w:ascii="Times New Roman" w:eastAsiaTheme="minorEastAsia" w:hAnsi="Times New Roman"/>
        </w:rPr>
        <w:t>.</w:t>
      </w:r>
    </w:p>
    <w:p w:rsidR="00EA42A7" w:rsidRDefault="0016509F" w:rsidP="00EA42A7">
      <w:pPr>
        <w:pStyle w:val="Question"/>
        <w:tabs>
          <w:tab w:val="clear" w:pos="1134"/>
        </w:tabs>
      </w:pPr>
      <w:r>
        <w:rPr>
          <w:rFonts w:hint="eastAsia"/>
        </w:rPr>
        <w:t>請問在</w:t>
      </w:r>
      <w:r>
        <w:rPr>
          <w:rFonts w:hint="eastAsia"/>
        </w:rPr>
        <w:t>AJCC 8th</w:t>
      </w:r>
      <w:r>
        <w:rPr>
          <w:rFonts w:hint="eastAsia"/>
        </w:rPr>
        <w:t>中，肝細胞癌有淋巴結侵犯之分期為下列何者？</w:t>
      </w:r>
    </w:p>
    <w:p w:rsidR="00EA42A7" w:rsidRDefault="0016509F" w:rsidP="00EA42A7">
      <w:pPr>
        <w:pStyle w:val="Choice"/>
      </w:pPr>
      <w:r>
        <w:rPr>
          <w:rFonts w:hint="eastAsia"/>
        </w:rPr>
        <w:t>IIIA</w:t>
      </w:r>
    </w:p>
    <w:p w:rsidR="00EA42A7" w:rsidRDefault="0016509F" w:rsidP="00EA42A7">
      <w:pPr>
        <w:pStyle w:val="Choice"/>
      </w:pPr>
      <w:r>
        <w:rPr>
          <w:rFonts w:hint="eastAsia"/>
        </w:rPr>
        <w:t>IIIB</w:t>
      </w:r>
    </w:p>
    <w:p w:rsidR="00EA42A7" w:rsidRDefault="0016509F" w:rsidP="00EA42A7">
      <w:pPr>
        <w:pStyle w:val="Choice"/>
      </w:pPr>
      <w:r>
        <w:rPr>
          <w:rFonts w:hint="eastAsia"/>
        </w:rPr>
        <w:t>IVA</w:t>
      </w:r>
    </w:p>
    <w:p w:rsidR="00EA42A7" w:rsidRDefault="0016509F" w:rsidP="00EA42A7">
      <w:pPr>
        <w:pStyle w:val="Choice"/>
      </w:pPr>
      <w:r>
        <w:rPr>
          <w:rFonts w:hint="eastAsia"/>
        </w:rPr>
        <w:t>IVB</w:t>
      </w:r>
    </w:p>
    <w:p w:rsidR="00EA42A7" w:rsidRPr="00B0177B" w:rsidRDefault="00EA42A7" w:rsidP="00EA42A7">
      <w:pPr>
        <w:pStyle w:val="Answer"/>
        <w:tabs>
          <w:tab w:val="num" w:pos="2268"/>
        </w:tabs>
      </w:pPr>
      <w:r>
        <w:rPr>
          <w:rFonts w:hint="eastAsia"/>
        </w:rPr>
        <w:t xml:space="preserve">C </w:t>
      </w:r>
    </w:p>
    <w:p w:rsidR="00EA42A7" w:rsidRPr="00962B29" w:rsidRDefault="00EA42A7" w:rsidP="00107214">
      <w:pPr>
        <w:pStyle w:val="QuizLevel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Theme="minorEastAsia"/>
        </w:rPr>
        <w:t>中等</w:t>
      </w:r>
    </w:p>
    <w:p w:rsidR="00EA42A7" w:rsidRPr="00962B29" w:rsidRDefault="0016509F" w:rsidP="00962B29">
      <w:pPr>
        <w:pStyle w:val="Ref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AJCC 8th.</w:t>
      </w:r>
    </w:p>
    <w:p w:rsidR="00EA42A7" w:rsidRPr="00962B29" w:rsidRDefault="0016509F" w:rsidP="00962B29">
      <w:pPr>
        <w:pStyle w:val="Comment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Any T NI MO: IVA</w:t>
      </w:r>
      <w:r w:rsidR="00EA42A7" w:rsidRPr="00962B29">
        <w:rPr>
          <w:rFonts w:ascii="Times New Roman" w:eastAsiaTheme="minorEastAsia" w:hAnsi="Times New Roman"/>
        </w:rPr>
        <w:t>.</w:t>
      </w:r>
    </w:p>
    <w:p w:rsidR="00EA42A7" w:rsidRDefault="000C730A" w:rsidP="00EA42A7">
      <w:pPr>
        <w:pStyle w:val="Question"/>
        <w:tabs>
          <w:tab w:val="clear" w:pos="1134"/>
        </w:tabs>
      </w:pPr>
      <w:r>
        <w:rPr>
          <w:rFonts w:hint="eastAsia"/>
        </w:rPr>
        <w:t>請問下列何者不是肝細胞癌的</w:t>
      </w:r>
      <w:r>
        <w:rPr>
          <w:rFonts w:hint="eastAsia"/>
        </w:rPr>
        <w:t>BCLC</w:t>
      </w:r>
      <w:r>
        <w:rPr>
          <w:rFonts w:hint="eastAsia"/>
        </w:rPr>
        <w:t>分期標準？</w:t>
      </w:r>
    </w:p>
    <w:p w:rsidR="00EA42A7" w:rsidRDefault="000C730A" w:rsidP="00EA42A7">
      <w:pPr>
        <w:pStyle w:val="Choice"/>
      </w:pPr>
      <w:r w:rsidRPr="000C730A">
        <w:t>ECOG Performance</w:t>
      </w:r>
      <w:r w:rsidR="00831D0E">
        <w:rPr>
          <w:rFonts w:hint="eastAsia"/>
        </w:rPr>
        <w:t xml:space="preserve"> status</w:t>
      </w:r>
    </w:p>
    <w:p w:rsidR="00EA42A7" w:rsidRDefault="000C730A" w:rsidP="00EA42A7">
      <w:pPr>
        <w:pStyle w:val="Choice"/>
      </w:pPr>
      <w:r w:rsidRPr="000C730A">
        <w:t>Status Tumor Features</w:t>
      </w:r>
    </w:p>
    <w:p w:rsidR="00EA42A7" w:rsidRDefault="000C730A" w:rsidP="00EA42A7">
      <w:pPr>
        <w:pStyle w:val="Choice"/>
      </w:pPr>
      <w:r w:rsidRPr="000C730A">
        <w:t>Child-Pugh</w:t>
      </w:r>
      <w:r>
        <w:rPr>
          <w:rFonts w:hint="eastAsia"/>
        </w:rPr>
        <w:t xml:space="preserve"> score</w:t>
      </w:r>
    </w:p>
    <w:p w:rsidR="00EA42A7" w:rsidRDefault="000C730A" w:rsidP="00EA42A7">
      <w:pPr>
        <w:pStyle w:val="Choice"/>
      </w:pPr>
      <w:r w:rsidRPr="000C730A">
        <w:t>Liver enzyme</w:t>
      </w:r>
    </w:p>
    <w:p w:rsidR="00EA42A7" w:rsidRPr="00B0177B" w:rsidRDefault="000C730A" w:rsidP="00EA42A7">
      <w:pPr>
        <w:pStyle w:val="Answer"/>
        <w:tabs>
          <w:tab w:val="num" w:pos="2268"/>
        </w:tabs>
      </w:pPr>
      <w:r>
        <w:rPr>
          <w:rFonts w:hint="eastAsia"/>
        </w:rPr>
        <w:t>D</w:t>
      </w:r>
    </w:p>
    <w:p w:rsidR="00EA42A7" w:rsidRPr="00962B29" w:rsidRDefault="00EA42A7" w:rsidP="00107214">
      <w:pPr>
        <w:pStyle w:val="QuizLevel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Theme="minorEastAsia"/>
        </w:rPr>
        <w:t>中等</w:t>
      </w:r>
    </w:p>
    <w:p w:rsidR="00EA42A7" w:rsidRPr="00962B29" w:rsidRDefault="000C730A" w:rsidP="00962B29">
      <w:pPr>
        <w:pStyle w:val="Ref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Principle and Practice of Radiation Oncology, 6th</w:t>
      </w:r>
      <w:r w:rsidR="00EA42A7" w:rsidRPr="00962B29">
        <w:rPr>
          <w:rFonts w:ascii="Times New Roman" w:eastAsiaTheme="minorEastAsia" w:hAnsi="Times New Roman"/>
        </w:rPr>
        <w:t>.</w:t>
      </w:r>
    </w:p>
    <w:p w:rsidR="005A3B3F" w:rsidRPr="00962B29" w:rsidRDefault="00EA42A7" w:rsidP="00962B29">
      <w:pPr>
        <w:pStyle w:val="Comment"/>
        <w:rPr>
          <w:rFonts w:ascii="Times New Roman" w:eastAsiaTheme="minorEastAsia" w:hAnsi="Times New Roman"/>
        </w:rPr>
      </w:pPr>
      <w:r w:rsidRPr="00962B29">
        <w:rPr>
          <w:rFonts w:ascii="Times New Roman" w:eastAsiaTheme="minorEastAsia" w:hAnsi="Times New Roman"/>
        </w:rPr>
        <w:t>P</w:t>
      </w:r>
      <w:r w:rsidR="000C730A" w:rsidRPr="00962B29">
        <w:rPr>
          <w:rFonts w:ascii="Times New Roman" w:eastAsiaTheme="minorEastAsia" w:hAnsi="Times New Roman"/>
        </w:rPr>
        <w:t>1205</w:t>
      </w:r>
      <w:r w:rsidRPr="00962B29">
        <w:rPr>
          <w:rFonts w:ascii="Times New Roman" w:eastAsiaTheme="minorEastAsia" w:hAnsi="Times New Roman"/>
        </w:rPr>
        <w:t xml:space="preserve">, </w:t>
      </w:r>
      <w:r w:rsidR="000C730A" w:rsidRPr="00962B29">
        <w:rPr>
          <w:rFonts w:ascii="Times New Roman" w:eastAsiaTheme="minorEastAsia" w:hAnsi="Times New Roman"/>
        </w:rPr>
        <w:t xml:space="preserve">Table 60.1 Barcelona Clinic Liver Cancer </w:t>
      </w:r>
      <w:r w:rsidR="00831D0E" w:rsidRPr="00962B29">
        <w:rPr>
          <w:rFonts w:ascii="Times New Roman" w:eastAsiaTheme="minorEastAsia" w:hAnsi="Times New Roman"/>
        </w:rPr>
        <w:t>St</w:t>
      </w:r>
      <w:r w:rsidR="000C730A" w:rsidRPr="00962B29">
        <w:rPr>
          <w:rFonts w:ascii="Times New Roman" w:eastAsiaTheme="minorEastAsia" w:hAnsi="Times New Roman"/>
        </w:rPr>
        <w:t>aging System for Hepatocellular Carcinoma</w:t>
      </w:r>
      <w:r w:rsidRPr="00962B29">
        <w:rPr>
          <w:rFonts w:ascii="Times New Roman" w:eastAsiaTheme="minorEastAsia" w:hAnsi="Times New Roman"/>
        </w:rPr>
        <w:t>.</w:t>
      </w:r>
    </w:p>
    <w:p w:rsidR="000C730A" w:rsidRDefault="000C730A" w:rsidP="000C730A">
      <w:pPr>
        <w:pStyle w:val="Question"/>
        <w:tabs>
          <w:tab w:val="clear" w:pos="1134"/>
        </w:tabs>
      </w:pPr>
      <w:r w:rsidRPr="000C730A">
        <w:lastRenderedPageBreak/>
        <w:t>ICG retention</w:t>
      </w:r>
      <w:r>
        <w:rPr>
          <w:rFonts w:hint="eastAsia"/>
        </w:rPr>
        <w:t>可以用來指引肝細胞癌的治療，請問如果</w:t>
      </w:r>
      <w:r>
        <w:rPr>
          <w:rFonts w:hint="eastAsia"/>
        </w:rPr>
        <w:t xml:space="preserve"> ICG </w:t>
      </w:r>
      <w:r>
        <w:rPr>
          <w:rFonts w:hint="eastAsia"/>
        </w:rPr>
        <w:t>在</w:t>
      </w:r>
      <w:r w:rsidRPr="000C730A">
        <w:t>10% to 19%</w:t>
      </w:r>
      <w:r>
        <w:rPr>
          <w:rFonts w:hint="eastAsia"/>
        </w:rPr>
        <w:t>之間的話，可切除的範圍大概為何？</w:t>
      </w:r>
    </w:p>
    <w:p w:rsidR="000C730A" w:rsidRDefault="009E4D55" w:rsidP="000C730A">
      <w:pPr>
        <w:pStyle w:val="Choice"/>
      </w:pPr>
      <w:proofErr w:type="spellStart"/>
      <w:r w:rsidRPr="009E4D55">
        <w:t>trisegmentectomy</w:t>
      </w:r>
      <w:proofErr w:type="spellEnd"/>
      <w:r w:rsidRPr="009E4D55">
        <w:t xml:space="preserve"> or </w:t>
      </w:r>
      <w:proofErr w:type="spellStart"/>
      <w:r w:rsidRPr="009E4D55">
        <w:t>bisegmentectomy</w:t>
      </w:r>
      <w:proofErr w:type="spellEnd"/>
    </w:p>
    <w:p w:rsidR="000C730A" w:rsidRDefault="009E4D55" w:rsidP="000C730A">
      <w:pPr>
        <w:pStyle w:val="Choice"/>
      </w:pPr>
      <w:r w:rsidRPr="009E4D55">
        <w:t xml:space="preserve">left lobectomy or right </w:t>
      </w:r>
      <w:proofErr w:type="spellStart"/>
      <w:r w:rsidRPr="009E4D55">
        <w:t>monosegmentectomy</w:t>
      </w:r>
      <w:proofErr w:type="spellEnd"/>
    </w:p>
    <w:p w:rsidR="000C730A" w:rsidRDefault="009E4D55" w:rsidP="000C730A">
      <w:pPr>
        <w:pStyle w:val="Choice"/>
      </w:pPr>
      <w:proofErr w:type="spellStart"/>
      <w:r w:rsidRPr="009E4D55">
        <w:t>subsegmentectomy</w:t>
      </w:r>
      <w:proofErr w:type="spellEnd"/>
    </w:p>
    <w:p w:rsidR="000C730A" w:rsidRDefault="009E4D55" w:rsidP="000C730A">
      <w:pPr>
        <w:pStyle w:val="Choice"/>
      </w:pPr>
      <w:r w:rsidRPr="009E4D55">
        <w:t>limited area of the liver</w:t>
      </w:r>
    </w:p>
    <w:p w:rsidR="000C730A" w:rsidRPr="00B0177B" w:rsidRDefault="009E4D55" w:rsidP="000C730A">
      <w:pPr>
        <w:pStyle w:val="Answer"/>
        <w:tabs>
          <w:tab w:val="num" w:pos="2268"/>
        </w:tabs>
      </w:pPr>
      <w:r>
        <w:rPr>
          <w:rFonts w:hint="eastAsia"/>
        </w:rPr>
        <w:t>B</w:t>
      </w:r>
    </w:p>
    <w:p w:rsidR="000C730A" w:rsidRPr="00AD2D11" w:rsidRDefault="000C730A" w:rsidP="00107214">
      <w:pPr>
        <w:pStyle w:val="QuizLevel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Theme="minorEastAsia"/>
        </w:rPr>
        <w:t>中等</w:t>
      </w:r>
    </w:p>
    <w:p w:rsidR="000C730A" w:rsidRPr="00AD2D11" w:rsidRDefault="009E4D55" w:rsidP="00962B29">
      <w:pPr>
        <w:pStyle w:val="Ref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Principle and Practice of Radiation Oncology, 6th</w:t>
      </w:r>
      <w:r w:rsidR="000C730A" w:rsidRPr="00AD2D11">
        <w:rPr>
          <w:rFonts w:ascii="Times New Roman" w:eastAsiaTheme="minorEastAsia" w:hAnsi="Times New Roman"/>
        </w:rPr>
        <w:t>.</w:t>
      </w:r>
    </w:p>
    <w:p w:rsidR="000C730A" w:rsidRPr="00AD2D11" w:rsidRDefault="009E4D55" w:rsidP="00962B29">
      <w:pPr>
        <w:pStyle w:val="Comment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</w:t>
      </w:r>
      <w:proofErr w:type="gramStart"/>
      <w:r w:rsidRPr="00AD2D11">
        <w:rPr>
          <w:rFonts w:ascii="Times New Roman" w:eastAsiaTheme="minorEastAsia" w:hAnsi="Times New Roman"/>
        </w:rPr>
        <w:t>1207,.</w:t>
      </w:r>
      <w:proofErr w:type="gramEnd"/>
      <w:r w:rsidRPr="00AD2D11">
        <w:rPr>
          <w:rFonts w:ascii="Times New Roman" w:eastAsiaTheme="minorEastAsia" w:hAnsi="Times New Roman"/>
        </w:rPr>
        <w:t xml:space="preserve"> if the ICG retention 15 minutes (ICG 15) is normal, the resection volume can be </w:t>
      </w:r>
      <w:proofErr w:type="spellStart"/>
      <w:r w:rsidRPr="00AD2D11">
        <w:rPr>
          <w:rFonts w:ascii="Times New Roman" w:eastAsiaTheme="minorEastAsia" w:hAnsi="Times New Roman"/>
        </w:rPr>
        <w:t>trisegmentectomy</w:t>
      </w:r>
      <w:proofErr w:type="spellEnd"/>
      <w:r w:rsidRPr="00AD2D11">
        <w:rPr>
          <w:rFonts w:ascii="Times New Roman" w:eastAsiaTheme="minorEastAsia" w:hAnsi="Times New Roman"/>
        </w:rPr>
        <w:t xml:space="preserve"> or </w:t>
      </w:r>
      <w:proofErr w:type="spellStart"/>
      <w:r w:rsidRPr="00AD2D11">
        <w:rPr>
          <w:rFonts w:ascii="Times New Roman" w:eastAsiaTheme="minorEastAsia" w:hAnsi="Times New Roman"/>
        </w:rPr>
        <w:t>bisegmentectomy</w:t>
      </w:r>
      <w:proofErr w:type="spellEnd"/>
      <w:r w:rsidRPr="00AD2D11">
        <w:rPr>
          <w:rFonts w:ascii="Times New Roman" w:eastAsiaTheme="minorEastAsia" w:hAnsi="Times New Roman"/>
        </w:rPr>
        <w:t xml:space="preserve">; if ICG 15 is 10% to 19%, the resection volume can be left lobectomy or right </w:t>
      </w:r>
      <w:proofErr w:type="spellStart"/>
      <w:r w:rsidRPr="00AD2D11">
        <w:rPr>
          <w:rFonts w:ascii="Times New Roman" w:eastAsiaTheme="minorEastAsia" w:hAnsi="Times New Roman"/>
        </w:rPr>
        <w:t>monosegmentectomy</w:t>
      </w:r>
      <w:proofErr w:type="spellEnd"/>
      <w:r w:rsidRPr="00AD2D11">
        <w:rPr>
          <w:rFonts w:ascii="Times New Roman" w:eastAsiaTheme="minorEastAsia" w:hAnsi="Times New Roman"/>
        </w:rPr>
        <w:t xml:space="preserve">; if ICG 15 is 20% to 29%, the resection can be </w:t>
      </w:r>
      <w:proofErr w:type="spellStart"/>
      <w:r w:rsidRPr="00AD2D11">
        <w:rPr>
          <w:rFonts w:ascii="Times New Roman" w:eastAsiaTheme="minorEastAsia" w:hAnsi="Times New Roman"/>
        </w:rPr>
        <w:t>subsegmentectomy</w:t>
      </w:r>
      <w:proofErr w:type="spellEnd"/>
      <w:r w:rsidRPr="00AD2D11">
        <w:rPr>
          <w:rFonts w:ascii="Times New Roman" w:eastAsiaTheme="minorEastAsia" w:hAnsi="Times New Roman"/>
        </w:rPr>
        <w:t>; if ICG 15 is 30% to 39%, the resection can be done to only a limited area of the liver.</w:t>
      </w:r>
    </w:p>
    <w:p w:rsidR="000C730A" w:rsidRDefault="000C730A" w:rsidP="000C730A">
      <w:pPr>
        <w:pStyle w:val="Question"/>
        <w:tabs>
          <w:tab w:val="clear" w:pos="1134"/>
        </w:tabs>
      </w:pPr>
      <w:r>
        <w:rPr>
          <w:rFonts w:hint="eastAsia"/>
        </w:rPr>
        <w:t>請問在</w:t>
      </w:r>
      <w:r w:rsidR="00585A2C">
        <w:rPr>
          <w:rFonts w:hint="eastAsia"/>
        </w:rPr>
        <w:t>肝細胞癌中，肝臟移植的</w:t>
      </w:r>
      <w:r w:rsidR="00585A2C">
        <w:rPr>
          <w:rFonts w:hint="eastAsia"/>
        </w:rPr>
        <w:t>Milan Criteria</w:t>
      </w:r>
      <w:r w:rsidR="00585A2C">
        <w:rPr>
          <w:rFonts w:hint="eastAsia"/>
        </w:rPr>
        <w:t>為何</w:t>
      </w:r>
      <w:r>
        <w:rPr>
          <w:rFonts w:hint="eastAsia"/>
        </w:rPr>
        <w:t>？</w:t>
      </w:r>
    </w:p>
    <w:p w:rsidR="000C730A" w:rsidRDefault="00585A2C" w:rsidP="000C730A">
      <w:pPr>
        <w:pStyle w:val="Choice"/>
      </w:pPr>
      <w:r w:rsidRPr="00585A2C">
        <w:t>solitary tumor 5 cm or up to three nodules with tumor size &lt;</w:t>
      </w:r>
      <w:r>
        <w:rPr>
          <w:rFonts w:hint="eastAsia"/>
        </w:rPr>
        <w:t>2</w:t>
      </w:r>
      <w:r w:rsidRPr="00585A2C">
        <w:t xml:space="preserve"> cm.</w:t>
      </w:r>
    </w:p>
    <w:p w:rsidR="000C730A" w:rsidRDefault="00585A2C" w:rsidP="000C730A">
      <w:pPr>
        <w:pStyle w:val="Choice"/>
      </w:pPr>
      <w:r w:rsidRPr="00585A2C">
        <w:t xml:space="preserve">solitary tumor </w:t>
      </w:r>
      <w:r>
        <w:rPr>
          <w:rFonts w:hint="eastAsia"/>
        </w:rPr>
        <w:t>4</w:t>
      </w:r>
      <w:r w:rsidRPr="00585A2C">
        <w:t xml:space="preserve"> cm or up to three nodules with tumor size &lt;</w:t>
      </w:r>
      <w:r>
        <w:rPr>
          <w:rFonts w:hint="eastAsia"/>
        </w:rPr>
        <w:t>4</w:t>
      </w:r>
      <w:r w:rsidRPr="00585A2C">
        <w:t xml:space="preserve"> cm.</w:t>
      </w:r>
    </w:p>
    <w:p w:rsidR="000C730A" w:rsidRDefault="00585A2C" w:rsidP="000C730A">
      <w:pPr>
        <w:pStyle w:val="Choice"/>
      </w:pPr>
      <w:r w:rsidRPr="00585A2C">
        <w:t xml:space="preserve">solitary tumor </w:t>
      </w:r>
      <w:r>
        <w:rPr>
          <w:rFonts w:hint="eastAsia"/>
        </w:rPr>
        <w:t>4</w:t>
      </w:r>
      <w:r w:rsidRPr="00585A2C">
        <w:t xml:space="preserve"> cm or up to three nodules with tumor size &lt;3 cm.</w:t>
      </w:r>
    </w:p>
    <w:p w:rsidR="000C730A" w:rsidRDefault="00585A2C" w:rsidP="000C730A">
      <w:pPr>
        <w:pStyle w:val="Choice"/>
      </w:pPr>
      <w:r w:rsidRPr="00585A2C">
        <w:t>solitary tumor 5 cm or up to three nodules with tumor size &lt;3 cm.</w:t>
      </w:r>
    </w:p>
    <w:p w:rsidR="000C730A" w:rsidRPr="00B0177B" w:rsidRDefault="00585A2C" w:rsidP="000C730A">
      <w:pPr>
        <w:pStyle w:val="Answer"/>
        <w:tabs>
          <w:tab w:val="num" w:pos="2268"/>
        </w:tabs>
      </w:pPr>
      <w:r>
        <w:rPr>
          <w:rFonts w:hint="eastAsia"/>
        </w:rPr>
        <w:t>D</w:t>
      </w:r>
    </w:p>
    <w:p w:rsidR="000C730A" w:rsidRPr="00AD2D11" w:rsidRDefault="000C730A" w:rsidP="00107214">
      <w:pPr>
        <w:pStyle w:val="QuizLevel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Theme="minorEastAsia"/>
        </w:rPr>
        <w:t>中等</w:t>
      </w:r>
    </w:p>
    <w:p w:rsidR="000C730A" w:rsidRPr="00AD2D11" w:rsidRDefault="00585A2C" w:rsidP="00962B29">
      <w:pPr>
        <w:pStyle w:val="Ref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Principle and Practice of Radiation Oncology, 6th.</w:t>
      </w:r>
    </w:p>
    <w:p w:rsidR="000C730A" w:rsidRPr="00AD2D11" w:rsidRDefault="00585A2C" w:rsidP="00962B29">
      <w:pPr>
        <w:pStyle w:val="Comment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 1206 Based on the Milan study and others, liver transplantation is an effe</w:t>
      </w:r>
      <w:r w:rsidR="00EC73BE" w:rsidRPr="00AD2D11">
        <w:rPr>
          <w:rFonts w:ascii="Times New Roman" w:eastAsiaTheme="minorEastAsia" w:hAnsi="Times New Roman"/>
        </w:rPr>
        <w:t>ctive option for HCC patients.</w:t>
      </w:r>
      <w:r w:rsidRPr="00AD2D11">
        <w:rPr>
          <w:rFonts w:ascii="Times New Roman" w:eastAsiaTheme="minorEastAsia" w:hAnsi="Times New Roman"/>
        </w:rPr>
        <w:t xml:space="preserve"> The selection criteria are solitary tumor 5 cm or up to three nodules with tumor size &lt;3 cm</w:t>
      </w:r>
      <w:r w:rsidR="000C730A" w:rsidRPr="00AD2D11">
        <w:rPr>
          <w:rFonts w:ascii="Times New Roman" w:eastAsiaTheme="minorEastAsia" w:hAnsi="Times New Roman"/>
        </w:rPr>
        <w:t>.</w:t>
      </w:r>
    </w:p>
    <w:p w:rsidR="000C730A" w:rsidRDefault="001C22E6" w:rsidP="000C730A">
      <w:pPr>
        <w:pStyle w:val="Question"/>
        <w:tabs>
          <w:tab w:val="clear" w:pos="1134"/>
        </w:tabs>
      </w:pPr>
      <w:r>
        <w:rPr>
          <w:rFonts w:hint="eastAsia"/>
        </w:rPr>
        <w:t>請問下列何者</w:t>
      </w:r>
      <w:r w:rsidR="004D7B6A">
        <w:rPr>
          <w:rFonts w:hint="eastAsia"/>
        </w:rPr>
        <w:t>不是</w:t>
      </w:r>
      <w:r w:rsidR="004D7B6A" w:rsidRPr="004D7B6A">
        <w:t>Classical</w:t>
      </w:r>
      <w:r w:rsidR="004D7B6A">
        <w:rPr>
          <w:rFonts w:hint="eastAsia"/>
        </w:rPr>
        <w:t xml:space="preserve"> radiation induced liver disease</w:t>
      </w:r>
      <w:r w:rsidR="004D7B6A">
        <w:rPr>
          <w:rFonts w:hint="eastAsia"/>
        </w:rPr>
        <w:t>的表現</w:t>
      </w:r>
      <w:r w:rsidR="000C730A">
        <w:rPr>
          <w:rFonts w:hint="eastAsia"/>
        </w:rPr>
        <w:t>？</w:t>
      </w:r>
    </w:p>
    <w:p w:rsidR="000C730A" w:rsidRDefault="004D7B6A" w:rsidP="000C730A">
      <w:pPr>
        <w:pStyle w:val="Choice"/>
      </w:pPr>
      <w:r>
        <w:rPr>
          <w:rFonts w:hint="eastAsia"/>
        </w:rPr>
        <w:t>F</w:t>
      </w:r>
      <w:r w:rsidRPr="004D7B6A">
        <w:t>atigue</w:t>
      </w:r>
    </w:p>
    <w:p w:rsidR="000C730A" w:rsidRDefault="004D7B6A" w:rsidP="000C730A">
      <w:pPr>
        <w:pStyle w:val="Choice"/>
      </w:pPr>
      <w:r>
        <w:rPr>
          <w:rFonts w:hint="eastAsia"/>
        </w:rPr>
        <w:t>H</w:t>
      </w:r>
      <w:r w:rsidRPr="004D7B6A">
        <w:t>epatomegaly, ascites</w:t>
      </w:r>
    </w:p>
    <w:p w:rsidR="000C730A" w:rsidRDefault="004D7B6A" w:rsidP="000C730A">
      <w:pPr>
        <w:pStyle w:val="Choice"/>
      </w:pPr>
      <w:r>
        <w:rPr>
          <w:rFonts w:hint="eastAsia"/>
        </w:rPr>
        <w:t>E</w:t>
      </w:r>
      <w:r w:rsidRPr="004D7B6A">
        <w:rPr>
          <w:rFonts w:hint="eastAsia"/>
        </w:rPr>
        <w:t>levated alkaline phosphatase out of proportion to liver enzymes (2</w:t>
      </w:r>
      <w:r w:rsidRPr="004D7B6A">
        <w:rPr>
          <w:rFonts w:hint="eastAsia"/>
        </w:rPr>
        <w:t>倍</w:t>
      </w:r>
      <w:r w:rsidRPr="004D7B6A">
        <w:rPr>
          <w:rFonts w:hint="eastAsia"/>
        </w:rPr>
        <w:t>).</w:t>
      </w:r>
    </w:p>
    <w:p w:rsidR="000C730A" w:rsidRDefault="004D7B6A" w:rsidP="000C730A">
      <w:pPr>
        <w:pStyle w:val="Choice"/>
      </w:pPr>
      <w:r>
        <w:rPr>
          <w:rFonts w:hint="eastAsia"/>
        </w:rPr>
        <w:t>E</w:t>
      </w:r>
      <w:r w:rsidRPr="004D7B6A">
        <w:rPr>
          <w:rFonts w:hint="eastAsia"/>
        </w:rPr>
        <w:t>levated transaminase(5</w:t>
      </w:r>
      <w:r w:rsidRPr="004D7B6A">
        <w:rPr>
          <w:rFonts w:hint="eastAsia"/>
        </w:rPr>
        <w:t>倍</w:t>
      </w:r>
      <w:r w:rsidRPr="004D7B6A">
        <w:rPr>
          <w:rFonts w:hint="eastAsia"/>
        </w:rPr>
        <w:t>) or jaundice</w:t>
      </w:r>
    </w:p>
    <w:p w:rsidR="000C730A" w:rsidRPr="00B0177B" w:rsidRDefault="004D7B6A" w:rsidP="000C730A">
      <w:pPr>
        <w:pStyle w:val="Answer"/>
        <w:tabs>
          <w:tab w:val="num" w:pos="2268"/>
        </w:tabs>
      </w:pPr>
      <w:r>
        <w:rPr>
          <w:rFonts w:hint="eastAsia"/>
        </w:rPr>
        <w:t>D</w:t>
      </w:r>
      <w:r w:rsidR="000C730A">
        <w:rPr>
          <w:rFonts w:hint="eastAsia"/>
        </w:rPr>
        <w:t xml:space="preserve"> </w:t>
      </w:r>
    </w:p>
    <w:p w:rsidR="000C730A" w:rsidRPr="00AD2D11" w:rsidRDefault="000C730A" w:rsidP="00107214">
      <w:pPr>
        <w:pStyle w:val="QuizLevel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Theme="minorEastAsia"/>
        </w:rPr>
        <w:t>中等</w:t>
      </w:r>
    </w:p>
    <w:p w:rsidR="000C730A" w:rsidRPr="00AD2D11" w:rsidRDefault="004D7B6A" w:rsidP="00962B29">
      <w:pPr>
        <w:pStyle w:val="Ref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lastRenderedPageBreak/>
        <w:t>Principle and Practice of Radiation Oncology, 6th.</w:t>
      </w:r>
    </w:p>
    <w:p w:rsidR="000C730A" w:rsidRPr="00AD2D11" w:rsidRDefault="004D7B6A" w:rsidP="00962B29">
      <w:pPr>
        <w:pStyle w:val="Comment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P1207, Acute and Late Complications</w:t>
      </w:r>
      <w:r w:rsidR="000C730A" w:rsidRPr="00AD2D11">
        <w:rPr>
          <w:rFonts w:ascii="Times New Roman" w:eastAsiaTheme="minorEastAsia" w:hAnsi="Times New Roman"/>
        </w:rPr>
        <w:t>.</w:t>
      </w:r>
    </w:p>
    <w:p w:rsidR="000C730A" w:rsidRDefault="000C730A" w:rsidP="001C22E6">
      <w:pPr>
        <w:pStyle w:val="Question"/>
        <w:tabs>
          <w:tab w:val="clear" w:pos="1134"/>
        </w:tabs>
      </w:pPr>
      <w:r>
        <w:rPr>
          <w:rFonts w:hint="eastAsia"/>
        </w:rPr>
        <w:t>請問</w:t>
      </w:r>
      <w:r w:rsidR="001C22E6">
        <w:rPr>
          <w:rFonts w:hint="eastAsia"/>
        </w:rPr>
        <w:t>下列何者與</w:t>
      </w:r>
      <w:r w:rsidR="001C22E6" w:rsidRPr="001C22E6">
        <w:t>Sorafenib</w:t>
      </w:r>
      <w:r w:rsidR="001C22E6">
        <w:rPr>
          <w:rFonts w:hint="eastAsia"/>
        </w:rPr>
        <w:t>並列為肝細胞癌</w:t>
      </w:r>
      <w:r w:rsidR="001C22E6">
        <w:rPr>
          <w:rFonts w:hint="eastAsia"/>
        </w:rPr>
        <w:t>systemic therapy</w:t>
      </w:r>
      <w:r w:rsidR="001C22E6">
        <w:rPr>
          <w:rFonts w:hint="eastAsia"/>
        </w:rPr>
        <w:t>的一線藥物選擇</w:t>
      </w:r>
      <w:r>
        <w:rPr>
          <w:rFonts w:hint="eastAsia"/>
        </w:rPr>
        <w:t>？</w:t>
      </w:r>
    </w:p>
    <w:p w:rsidR="000C730A" w:rsidRDefault="001C22E6" w:rsidP="000C730A">
      <w:pPr>
        <w:pStyle w:val="Choice"/>
      </w:pPr>
      <w:proofErr w:type="spellStart"/>
      <w:r w:rsidRPr="001C22E6">
        <w:t>Lenvatinib</w:t>
      </w:r>
      <w:proofErr w:type="spellEnd"/>
    </w:p>
    <w:p w:rsidR="000C730A" w:rsidRDefault="001C22E6" w:rsidP="000C730A">
      <w:pPr>
        <w:pStyle w:val="Choice"/>
      </w:pPr>
      <w:r w:rsidRPr="001C22E6">
        <w:t>Regorafenib</w:t>
      </w:r>
    </w:p>
    <w:p w:rsidR="000C730A" w:rsidRDefault="001C22E6" w:rsidP="000C730A">
      <w:pPr>
        <w:pStyle w:val="Choice"/>
      </w:pPr>
      <w:proofErr w:type="spellStart"/>
      <w:r w:rsidRPr="001C22E6">
        <w:t>Cabozantinib</w:t>
      </w:r>
      <w:proofErr w:type="spellEnd"/>
    </w:p>
    <w:p w:rsidR="000C730A" w:rsidRDefault="001C22E6" w:rsidP="000C730A">
      <w:pPr>
        <w:pStyle w:val="Choice"/>
      </w:pPr>
      <w:r w:rsidRPr="001C22E6">
        <w:t>Ramucirumab</w:t>
      </w:r>
    </w:p>
    <w:p w:rsidR="000C730A" w:rsidRPr="00B0177B" w:rsidRDefault="001C22E6" w:rsidP="000C730A">
      <w:pPr>
        <w:pStyle w:val="Answer"/>
        <w:tabs>
          <w:tab w:val="num" w:pos="2268"/>
        </w:tabs>
      </w:pPr>
      <w:r>
        <w:rPr>
          <w:rFonts w:hint="eastAsia"/>
        </w:rPr>
        <w:t>A</w:t>
      </w:r>
      <w:r w:rsidR="000C730A">
        <w:rPr>
          <w:rFonts w:hint="eastAsia"/>
        </w:rPr>
        <w:t xml:space="preserve"> </w:t>
      </w:r>
    </w:p>
    <w:p w:rsidR="000C730A" w:rsidRPr="00AD2D11" w:rsidRDefault="000C730A" w:rsidP="00107214">
      <w:pPr>
        <w:pStyle w:val="QuizLevel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Theme="minorEastAsia"/>
        </w:rPr>
        <w:t>中等</w:t>
      </w:r>
    </w:p>
    <w:p w:rsidR="000C730A" w:rsidRPr="00AD2D11" w:rsidRDefault="001C22E6" w:rsidP="00962B29">
      <w:pPr>
        <w:pStyle w:val="Ref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NCCN hepatobiliary cancer version 2.2019</w:t>
      </w:r>
      <w:r w:rsidR="000C730A" w:rsidRPr="00AD2D11">
        <w:rPr>
          <w:rFonts w:ascii="Times New Roman" w:eastAsiaTheme="minorEastAsia" w:hAnsi="Times New Roman"/>
        </w:rPr>
        <w:t>.</w:t>
      </w:r>
    </w:p>
    <w:p w:rsidR="000C730A" w:rsidRDefault="001C22E6" w:rsidP="00962B29">
      <w:pPr>
        <w:pStyle w:val="Comment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Principle of systemic therapy</w:t>
      </w:r>
      <w:r w:rsidR="000C730A" w:rsidRPr="00AD2D11">
        <w:rPr>
          <w:rFonts w:ascii="Times New Roman" w:eastAsiaTheme="minorEastAsia" w:hAnsi="Times New Roman"/>
        </w:rPr>
        <w:t>.</w:t>
      </w:r>
    </w:p>
    <w:p w:rsidR="00AD2D11" w:rsidRPr="00AD2D11" w:rsidRDefault="00AD2D11" w:rsidP="00AD2D11">
      <w:pPr>
        <w:pStyle w:val="Question"/>
        <w:numPr>
          <w:ilvl w:val="0"/>
          <w:numId w:val="0"/>
        </w:numPr>
        <w:ind w:left="1134"/>
      </w:pPr>
    </w:p>
    <w:p w:rsidR="000C730A" w:rsidRDefault="00F829DF" w:rsidP="000C730A">
      <w:pPr>
        <w:pStyle w:val="Question"/>
      </w:pPr>
      <w:r>
        <w:t>請問下列先天遺傳性疾病跟肝細胞癌較無關係？</w:t>
      </w:r>
    </w:p>
    <w:p w:rsidR="00F829DF" w:rsidRDefault="00F829DF" w:rsidP="00F829DF">
      <w:pPr>
        <w:pStyle w:val="Choice"/>
      </w:pPr>
      <w:r>
        <w:t>Hereditary Tyrosinemia</w:t>
      </w:r>
    </w:p>
    <w:p w:rsidR="00F829DF" w:rsidRDefault="00F829DF" w:rsidP="00F829DF">
      <w:pPr>
        <w:pStyle w:val="Choice"/>
      </w:pPr>
      <w:r>
        <w:t>Type II Glycogen Storage disease</w:t>
      </w:r>
    </w:p>
    <w:p w:rsidR="00F829DF" w:rsidRDefault="00F829DF" w:rsidP="00F829DF">
      <w:pPr>
        <w:pStyle w:val="Choice"/>
      </w:pPr>
      <w:r>
        <w:t>Hemochromatosis</w:t>
      </w:r>
    </w:p>
    <w:p w:rsidR="00F829DF" w:rsidRDefault="00F829DF" w:rsidP="00F829DF">
      <w:pPr>
        <w:pStyle w:val="Choice"/>
      </w:pPr>
      <w:r>
        <w:t>Wilson disease</w:t>
      </w:r>
    </w:p>
    <w:p w:rsidR="002E10C3" w:rsidRPr="00B0177B" w:rsidRDefault="002E10C3" w:rsidP="002E10C3">
      <w:pPr>
        <w:pStyle w:val="Answer"/>
        <w:tabs>
          <w:tab w:val="num" w:pos="2268"/>
        </w:tabs>
      </w:pPr>
      <w:r>
        <w:rPr>
          <w:rFonts w:hint="eastAsia"/>
        </w:rPr>
        <w:t xml:space="preserve">B </w:t>
      </w:r>
    </w:p>
    <w:p w:rsidR="002E10C3" w:rsidRPr="00AD2D11" w:rsidRDefault="005835BC" w:rsidP="00107214">
      <w:pPr>
        <w:pStyle w:val="QuizLevel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Theme="minorEastAsia"/>
        </w:rPr>
        <w:t>難</w:t>
      </w:r>
    </w:p>
    <w:p w:rsidR="002E10C3" w:rsidRPr="00AD2D11" w:rsidRDefault="002E10C3" w:rsidP="00962B29">
      <w:pPr>
        <w:pStyle w:val="Ref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Principle and Practice of Radiation Oncology, 6th.</w:t>
      </w:r>
    </w:p>
    <w:p w:rsidR="002E10C3" w:rsidRPr="00AD2D11" w:rsidRDefault="002E10C3" w:rsidP="00962B29">
      <w:pPr>
        <w:pStyle w:val="Comment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P120</w:t>
      </w:r>
      <w:r w:rsidR="006B1904" w:rsidRPr="00AD2D11">
        <w:rPr>
          <w:rFonts w:ascii="Times New Roman" w:eastAsiaTheme="minorEastAsia" w:hAnsi="Times New Roman"/>
        </w:rPr>
        <w:t>3</w:t>
      </w:r>
      <w:r w:rsidRPr="00AD2D11">
        <w:rPr>
          <w:rFonts w:ascii="Times New Roman" w:eastAsiaTheme="minorEastAsia" w:hAnsi="Times New Roman"/>
        </w:rPr>
        <w:t>,</w:t>
      </w:r>
      <w:r w:rsidR="006B1904" w:rsidRPr="00AD2D11">
        <w:rPr>
          <w:rFonts w:ascii="Times New Roman" w:eastAsiaTheme="minorEastAsia" w:hAnsi="Times New Roman"/>
        </w:rPr>
        <w:t xml:space="preserve"> Risk factor: Type I Glycogen Storage disease</w:t>
      </w:r>
    </w:p>
    <w:p w:rsidR="002E10C3" w:rsidRDefault="002E10C3" w:rsidP="002E10C3">
      <w:pPr>
        <w:pStyle w:val="Question"/>
        <w:numPr>
          <w:ilvl w:val="0"/>
          <w:numId w:val="0"/>
        </w:numPr>
        <w:ind w:left="1134"/>
      </w:pPr>
    </w:p>
    <w:p w:rsidR="00F829DF" w:rsidRDefault="00BE4930" w:rsidP="00347441">
      <w:pPr>
        <w:pStyle w:val="Question"/>
      </w:pPr>
      <w:r>
        <w:t>請問下列何者符合</w:t>
      </w:r>
      <w:r>
        <w:t>SBRT</w:t>
      </w:r>
      <w:r>
        <w:t>對於</w:t>
      </w:r>
      <w:r>
        <w:rPr>
          <w:rFonts w:hint="eastAsia"/>
        </w:rPr>
        <w:t>肝</w:t>
      </w:r>
      <w:r>
        <w:t>腫瘤的健保治療規定？</w:t>
      </w:r>
    </w:p>
    <w:p w:rsidR="00F829DF" w:rsidRDefault="00B93783" w:rsidP="00B93783">
      <w:pPr>
        <w:pStyle w:val="Choice"/>
      </w:pPr>
      <w:r>
        <w:t>ECOG: 1</w:t>
      </w:r>
      <w:r w:rsidR="00B05BBB">
        <w:t>; Child-Pugh score: 5</w:t>
      </w:r>
      <w:r>
        <w:t xml:space="preserve">; </w:t>
      </w:r>
      <w:r>
        <w:t>單一</w:t>
      </w:r>
      <w:r>
        <w:rPr>
          <w:rFonts w:hint="eastAsia"/>
        </w:rPr>
        <w:t>顆</w:t>
      </w:r>
      <w:r>
        <w:t>原發肝細胞癌</w:t>
      </w:r>
      <w:r>
        <w:t xml:space="preserve">; </w:t>
      </w:r>
      <w:r>
        <w:t>最大徑</w:t>
      </w:r>
      <w:r>
        <w:t xml:space="preserve"> </w:t>
      </w:r>
      <w:r w:rsidR="00AB3452">
        <w:t>5.5</w:t>
      </w:r>
      <w:r>
        <w:t>公分</w:t>
      </w:r>
    </w:p>
    <w:p w:rsidR="00B93783" w:rsidRDefault="00B93783" w:rsidP="00B93783">
      <w:pPr>
        <w:pStyle w:val="Choice"/>
      </w:pPr>
      <w:r>
        <w:t xml:space="preserve">ECOG: 0; Child-Pugh score: 7; </w:t>
      </w:r>
      <w:r>
        <w:t>單一顆轉移性肝腫瘤</w:t>
      </w:r>
      <w:r>
        <w:t xml:space="preserve">; </w:t>
      </w:r>
      <w:r>
        <w:t>最大徑</w:t>
      </w:r>
      <w:r w:rsidR="003F23B0">
        <w:t xml:space="preserve"> </w:t>
      </w:r>
      <w:r w:rsidR="003F23B0">
        <w:rPr>
          <w:rFonts w:hint="eastAsia"/>
        </w:rPr>
        <w:t>2</w:t>
      </w:r>
      <w:r>
        <w:t>.5</w:t>
      </w:r>
      <w:r>
        <w:t>公分</w:t>
      </w:r>
    </w:p>
    <w:p w:rsidR="00B93783" w:rsidRDefault="00B93783" w:rsidP="00B93783">
      <w:pPr>
        <w:pStyle w:val="Choice"/>
      </w:pPr>
      <w:r>
        <w:t>ECOG: 1</w:t>
      </w:r>
      <w:r w:rsidR="00EA11DA">
        <w:t>; Child-Pugh score: 9</w:t>
      </w:r>
      <w:r>
        <w:t xml:space="preserve">; </w:t>
      </w:r>
      <w:r>
        <w:t>單一</w:t>
      </w:r>
      <w:r>
        <w:rPr>
          <w:rFonts w:hint="eastAsia"/>
        </w:rPr>
        <w:t>顆</w:t>
      </w:r>
      <w:r w:rsidR="00EA11DA">
        <w:t>原發肝內膽管</w:t>
      </w:r>
      <w:r>
        <w:t>癌</w:t>
      </w:r>
      <w:r>
        <w:t xml:space="preserve">; </w:t>
      </w:r>
      <w:r>
        <w:t>最大徑</w:t>
      </w:r>
      <w:r w:rsidR="00EA11DA">
        <w:t>4</w:t>
      </w:r>
      <w:r>
        <w:t>公分</w:t>
      </w:r>
    </w:p>
    <w:p w:rsidR="00B93783" w:rsidRDefault="00EA11DA" w:rsidP="00EA11DA">
      <w:pPr>
        <w:pStyle w:val="Choice"/>
      </w:pPr>
      <w:r>
        <w:t xml:space="preserve">ECOG: 0; Child-Pugh score: 6; </w:t>
      </w:r>
      <w:r>
        <w:t>單一顆復發肝</w:t>
      </w:r>
      <w:r>
        <w:rPr>
          <w:rFonts w:hint="eastAsia"/>
        </w:rPr>
        <w:t>細胞</w:t>
      </w:r>
      <w:r>
        <w:t>瘤</w:t>
      </w:r>
      <w:r>
        <w:t xml:space="preserve">; </w:t>
      </w:r>
      <w:r>
        <w:t>最大徑</w:t>
      </w:r>
      <w:r>
        <w:t xml:space="preserve"> 5.5</w:t>
      </w:r>
      <w:r>
        <w:t>公分</w:t>
      </w:r>
    </w:p>
    <w:p w:rsidR="00B16A54" w:rsidRPr="00B0177B" w:rsidRDefault="00B16A54" w:rsidP="00B16A54">
      <w:pPr>
        <w:pStyle w:val="Answer"/>
        <w:tabs>
          <w:tab w:val="num" w:pos="2268"/>
        </w:tabs>
      </w:pPr>
      <w:r>
        <w:rPr>
          <w:rFonts w:hint="eastAsia"/>
        </w:rPr>
        <w:t>C</w:t>
      </w:r>
    </w:p>
    <w:p w:rsidR="00B16A54" w:rsidRPr="00AD2D11" w:rsidRDefault="00B16A54" w:rsidP="00107214">
      <w:pPr>
        <w:pStyle w:val="QuizLevel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Theme="minorEastAsia"/>
        </w:rPr>
        <w:t>易</w:t>
      </w:r>
    </w:p>
    <w:p w:rsidR="00B16A54" w:rsidRPr="00AD2D11" w:rsidRDefault="00AD2D11" w:rsidP="00962B29">
      <w:pPr>
        <w:pStyle w:val="Ref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Theme="minorEastAsia" w:hint="eastAsia"/>
        </w:rPr>
        <w:lastRenderedPageBreak/>
        <w:t>全民健康保險醫療服務給付項目及支付標準</w:t>
      </w:r>
    </w:p>
    <w:p w:rsidR="00B16A54" w:rsidRPr="00AD2D11" w:rsidRDefault="00FC6684" w:rsidP="00962B29">
      <w:pPr>
        <w:pStyle w:val="Comment"/>
        <w:rPr>
          <w:rFonts w:ascii="Times New Roman" w:eastAsiaTheme="minorEastAsia" w:hAnsi="Times New Roman"/>
        </w:rPr>
      </w:pPr>
      <w:r w:rsidRPr="00AD2D11">
        <w:rPr>
          <w:rFonts w:ascii="Times New Roman" w:eastAsiaTheme="minorEastAsia" w:hAnsi="Times New Roman"/>
        </w:rPr>
        <w:t>ECOG</w:t>
      </w:r>
      <w:r w:rsidR="005A71AA" w:rsidRPr="00AD2D11">
        <w:rPr>
          <w:rFonts w:ascii="Times New Roman" w:eastAsiaTheme="minorEastAsia" w:hAnsiTheme="minorEastAsia"/>
        </w:rPr>
        <w:t>≦</w:t>
      </w:r>
      <w:r w:rsidRPr="00AD2D11">
        <w:rPr>
          <w:rFonts w:ascii="Times New Roman" w:eastAsiaTheme="minorEastAsia" w:hAnsi="Times New Roman"/>
        </w:rPr>
        <w:t>2; Child-Pugh A/B;</w:t>
      </w:r>
      <w:r w:rsidR="005835BC" w:rsidRPr="00AD2D11">
        <w:rPr>
          <w:rFonts w:ascii="Times New Roman" w:eastAsiaTheme="minorEastAsia" w:hAnsi="Times New Roman"/>
        </w:rPr>
        <w:t xml:space="preserve"> </w:t>
      </w:r>
      <w:r w:rsidR="005835BC" w:rsidRPr="00AD2D11">
        <w:rPr>
          <w:rFonts w:ascii="Times New Roman" w:eastAsiaTheme="minorEastAsia" w:hAnsiTheme="minorEastAsia"/>
        </w:rPr>
        <w:t>單一顆</w:t>
      </w:r>
      <w:r w:rsidRPr="00AD2D11">
        <w:rPr>
          <w:rFonts w:ascii="Times New Roman" w:eastAsiaTheme="minorEastAsia" w:hAnsiTheme="minorEastAsia"/>
        </w:rPr>
        <w:t>肝內原發腫瘤</w:t>
      </w:r>
      <w:r w:rsidR="005835BC" w:rsidRPr="00AD2D11">
        <w:rPr>
          <w:rFonts w:ascii="Times New Roman" w:eastAsiaTheme="minorEastAsia" w:hAnsi="Times New Roman"/>
        </w:rPr>
        <w:t xml:space="preserve">; </w:t>
      </w:r>
      <w:r w:rsidR="005A71AA" w:rsidRPr="00AD2D11">
        <w:rPr>
          <w:rFonts w:ascii="Times New Roman" w:eastAsiaTheme="minorEastAsia" w:hAnsiTheme="minorEastAsia"/>
        </w:rPr>
        <w:t>最大徑≦</w:t>
      </w:r>
      <w:r w:rsidR="005835BC" w:rsidRPr="00AD2D11">
        <w:rPr>
          <w:rFonts w:ascii="Times New Roman" w:eastAsiaTheme="minorEastAsia" w:hAnsi="Times New Roman"/>
        </w:rPr>
        <w:t>5</w:t>
      </w:r>
      <w:r w:rsidR="005835BC" w:rsidRPr="00AD2D11">
        <w:rPr>
          <w:rFonts w:ascii="Times New Roman" w:eastAsiaTheme="minorEastAsia" w:hAnsiTheme="minorEastAsia"/>
        </w:rPr>
        <w:t>公分</w:t>
      </w:r>
    </w:p>
    <w:p w:rsidR="00B16A54" w:rsidRDefault="00B16A54" w:rsidP="00B16A54">
      <w:pPr>
        <w:pStyle w:val="Question"/>
        <w:numPr>
          <w:ilvl w:val="0"/>
          <w:numId w:val="0"/>
        </w:numPr>
        <w:ind w:left="1134"/>
      </w:pPr>
    </w:p>
    <w:p w:rsidR="00FC4BD5" w:rsidRDefault="00FC4BD5" w:rsidP="00FC4BD5">
      <w:pPr>
        <w:pStyle w:val="Question"/>
      </w:pPr>
      <w:r>
        <w:t xml:space="preserve"> </w:t>
      </w:r>
      <w:r w:rsidR="007E2D32">
        <w:rPr>
          <w:rFonts w:hint="eastAsia"/>
        </w:rPr>
        <w:t>關於</w:t>
      </w:r>
      <w:r w:rsidR="007E2D32">
        <w:t>RFA(Radiofrequency Ablation Therapy)</w:t>
      </w:r>
      <w:r w:rsidR="007E2D32">
        <w:t>敘述何者錯誤</w:t>
      </w:r>
      <w:r>
        <w:t>？</w:t>
      </w:r>
    </w:p>
    <w:p w:rsidR="007E2D32" w:rsidRDefault="007E2D32" w:rsidP="00FC4BD5">
      <w:pPr>
        <w:pStyle w:val="Choice"/>
      </w:pPr>
      <w:r>
        <w:rPr>
          <w:rFonts w:hint="eastAsia"/>
        </w:rPr>
        <w:t>跟</w:t>
      </w:r>
      <w:r>
        <w:t>PEI(Percutaneous Ethanol Injection)</w:t>
      </w:r>
      <w:r>
        <w:t>相比</w:t>
      </w:r>
      <w:r>
        <w:t>, RFA</w:t>
      </w:r>
      <w:r w:rsidR="00681564">
        <w:rPr>
          <w:rFonts w:hint="eastAsia"/>
        </w:rPr>
        <w:t>腫瘤</w:t>
      </w:r>
      <w:r w:rsidR="00681564">
        <w:t>局部</w:t>
      </w:r>
      <w:r>
        <w:rPr>
          <w:rFonts w:hint="eastAsia"/>
        </w:rPr>
        <w:t>控制率</w:t>
      </w:r>
      <w:r>
        <w:t>較好</w:t>
      </w:r>
      <w:r w:rsidR="00681564">
        <w:t xml:space="preserve">, </w:t>
      </w:r>
      <w:r>
        <w:rPr>
          <w:rFonts w:hint="eastAsia"/>
        </w:rPr>
        <w:t>特別是</w:t>
      </w:r>
      <w:r>
        <w:t>大於</w:t>
      </w:r>
      <w:r w:rsidR="00681564">
        <w:t>2</w:t>
      </w:r>
      <w:r w:rsidR="00681564">
        <w:rPr>
          <w:rFonts w:hint="eastAsia"/>
        </w:rPr>
        <w:t>公分</w:t>
      </w:r>
      <w:r>
        <w:t>的</w:t>
      </w:r>
      <w:r w:rsidR="00681564">
        <w:t>肝</w:t>
      </w:r>
      <w:r>
        <w:t>腫瘤</w:t>
      </w:r>
    </w:p>
    <w:p w:rsidR="00F829DF" w:rsidRDefault="00681564" w:rsidP="00FC4BD5">
      <w:pPr>
        <w:pStyle w:val="Choice"/>
      </w:pPr>
      <w:r>
        <w:rPr>
          <w:rFonts w:hint="eastAsia"/>
        </w:rPr>
        <w:t>腫瘤</w:t>
      </w:r>
      <w:r>
        <w:t>小</w:t>
      </w:r>
      <w:r>
        <w:rPr>
          <w:rFonts w:hint="eastAsia"/>
        </w:rPr>
        <w:t>於</w:t>
      </w:r>
      <w:r>
        <w:t>3</w:t>
      </w:r>
      <w:r>
        <w:t>公分的早期肝癌</w:t>
      </w:r>
      <w:r>
        <w:t>,</w:t>
      </w:r>
      <w:r w:rsidR="007E2D32">
        <w:t xml:space="preserve"> </w:t>
      </w:r>
      <w:r>
        <w:t>RFA</w:t>
      </w:r>
      <w:r>
        <w:t>可</w:t>
      </w:r>
      <w:r>
        <w:rPr>
          <w:rFonts w:hint="eastAsia"/>
        </w:rPr>
        <w:t>做</w:t>
      </w:r>
      <w:r>
        <w:t>為根治治療方式之一</w:t>
      </w:r>
    </w:p>
    <w:p w:rsidR="00681564" w:rsidRDefault="00681564" w:rsidP="00FC4BD5">
      <w:pPr>
        <w:pStyle w:val="Choice"/>
      </w:pPr>
      <w:r>
        <w:rPr>
          <w:rFonts w:hint="eastAsia"/>
        </w:rPr>
        <w:t>腫瘤</w:t>
      </w:r>
      <w:r>
        <w:t>3</w:t>
      </w:r>
      <w:r w:rsidR="00E57D97">
        <w:t>到</w:t>
      </w:r>
      <w:r w:rsidR="00E57D97">
        <w:t>5</w:t>
      </w:r>
      <w:r>
        <w:rPr>
          <w:rFonts w:hint="eastAsia"/>
        </w:rPr>
        <w:t>公分</w:t>
      </w:r>
      <w:r>
        <w:t>的肝癌</w:t>
      </w:r>
      <w:r>
        <w:t>, RFA</w:t>
      </w:r>
      <w:r>
        <w:t>可</w:t>
      </w:r>
      <w:r w:rsidR="00E57D97">
        <w:t>考慮</w:t>
      </w:r>
      <w:r>
        <w:t>搭配</w:t>
      </w:r>
      <w:r>
        <w:t>TACE</w:t>
      </w:r>
      <w:r w:rsidR="005A71AA">
        <w:rPr>
          <w:rFonts w:hint="eastAsia"/>
        </w:rPr>
        <w:t xml:space="preserve"> </w:t>
      </w:r>
      <w:r w:rsidR="0093305E">
        <w:rPr>
          <w:rFonts w:hint="eastAsia"/>
        </w:rPr>
        <w:t>(</w:t>
      </w:r>
      <w:proofErr w:type="spellStart"/>
      <w:r w:rsidR="00E57D97" w:rsidRPr="0093305E">
        <w:t>Transarterial</w:t>
      </w:r>
      <w:proofErr w:type="spellEnd"/>
      <w:r w:rsidR="00E57D97" w:rsidRPr="0093305E">
        <w:t xml:space="preserve"> Chemoembolization</w:t>
      </w:r>
      <w:r w:rsidR="0093305E">
        <w:rPr>
          <w:rFonts w:hint="eastAsia"/>
        </w:rPr>
        <w:t>)</w:t>
      </w:r>
    </w:p>
    <w:p w:rsidR="00E57D97" w:rsidRDefault="00E57D97" w:rsidP="00FC4BD5">
      <w:pPr>
        <w:pStyle w:val="Choice"/>
      </w:pPr>
      <w:r>
        <w:rPr>
          <w:shd w:val="clear" w:color="auto" w:fill="FFFFFF"/>
        </w:rPr>
        <w:t>So</w:t>
      </w:r>
      <w:r w:rsidRPr="00E57D97">
        <w:rPr>
          <w:shd w:val="clear" w:color="auto" w:fill="FFFFFF"/>
        </w:rPr>
        <w:t>rafenib</w:t>
      </w:r>
      <w:r>
        <w:rPr>
          <w:shd w:val="clear" w:color="auto" w:fill="FFFFFF"/>
        </w:rPr>
        <w:t>可</w:t>
      </w:r>
      <w:r>
        <w:rPr>
          <w:rFonts w:hint="eastAsia"/>
          <w:shd w:val="clear" w:color="auto" w:fill="FFFFFF"/>
        </w:rPr>
        <w:t>做</w:t>
      </w:r>
      <w:r>
        <w:rPr>
          <w:shd w:val="clear" w:color="auto" w:fill="FFFFFF"/>
        </w:rPr>
        <w:t>為</w:t>
      </w:r>
      <w:r>
        <w:rPr>
          <w:shd w:val="clear" w:color="auto" w:fill="FFFFFF"/>
        </w:rPr>
        <w:t>RFA</w:t>
      </w:r>
      <w:r>
        <w:rPr>
          <w:shd w:val="clear" w:color="auto" w:fill="FFFFFF"/>
        </w:rPr>
        <w:t>後的輔助治療</w:t>
      </w:r>
    </w:p>
    <w:p w:rsidR="00B16A54" w:rsidRPr="00B0177B" w:rsidRDefault="00B16A54" w:rsidP="00B16A54">
      <w:pPr>
        <w:pStyle w:val="Answer"/>
        <w:tabs>
          <w:tab w:val="num" w:pos="2268"/>
        </w:tabs>
      </w:pPr>
      <w:r>
        <w:rPr>
          <w:rFonts w:hint="eastAsia"/>
        </w:rPr>
        <w:t>D</w:t>
      </w:r>
    </w:p>
    <w:p w:rsidR="00B16A54" w:rsidRPr="000A6E69" w:rsidRDefault="00B16A54" w:rsidP="00107214">
      <w:pPr>
        <w:pStyle w:val="QuizLevel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Theme="minorEastAsia"/>
        </w:rPr>
        <w:t>中等</w:t>
      </w:r>
    </w:p>
    <w:p w:rsidR="00B16A54" w:rsidRPr="000A6E69" w:rsidRDefault="00B16A54" w:rsidP="00962B29">
      <w:pPr>
        <w:pStyle w:val="Ref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>NCCN hepatobiliary cancer version 2.2019.</w:t>
      </w:r>
    </w:p>
    <w:p w:rsidR="00B16A54" w:rsidRPr="000A6E69" w:rsidRDefault="005835BC" w:rsidP="00962B29">
      <w:pPr>
        <w:pStyle w:val="Comment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>Sorafenib should not be used as adjuvant therapy post-ablation</w:t>
      </w:r>
    </w:p>
    <w:p w:rsidR="00E57D97" w:rsidRDefault="00E57D97" w:rsidP="00E57D97">
      <w:pPr>
        <w:pStyle w:val="Choice"/>
        <w:numPr>
          <w:ilvl w:val="0"/>
          <w:numId w:val="0"/>
        </w:numPr>
        <w:ind w:left="1134"/>
      </w:pPr>
    </w:p>
    <w:p w:rsidR="00352EB1" w:rsidRDefault="00352EB1" w:rsidP="00352EB1">
      <w:pPr>
        <w:pStyle w:val="Question"/>
      </w:pPr>
      <w:r>
        <w:t>請問下列敘述正確？</w:t>
      </w:r>
    </w:p>
    <w:p w:rsidR="00352EB1" w:rsidRDefault="00352EB1" w:rsidP="00352EB1">
      <w:pPr>
        <w:pStyle w:val="Choice"/>
      </w:pPr>
      <w:r>
        <w:t>肝細胞癌及膽囊癌</w:t>
      </w:r>
      <w:r w:rsidR="005D1AAB">
        <w:t>發生率皆是男性多於女性</w:t>
      </w:r>
    </w:p>
    <w:p w:rsidR="005D1AAB" w:rsidRDefault="005D1AAB" w:rsidP="00352EB1">
      <w:pPr>
        <w:pStyle w:val="Choice"/>
      </w:pPr>
      <w:r>
        <w:t>根據民國</w:t>
      </w:r>
      <w:r>
        <w:t>105</w:t>
      </w:r>
      <w:r>
        <w:t>年癌症登記年報</w:t>
      </w:r>
      <w:r>
        <w:t xml:space="preserve">, </w:t>
      </w:r>
      <w:r>
        <w:rPr>
          <w:rFonts w:hint="eastAsia"/>
        </w:rPr>
        <w:t>肝及</w:t>
      </w:r>
      <w:r>
        <w:t>肝內膽管癌發生率為男性第二名</w:t>
      </w:r>
    </w:p>
    <w:p w:rsidR="005D1AAB" w:rsidRDefault="005D1AAB" w:rsidP="00352EB1">
      <w:pPr>
        <w:pStyle w:val="Choice"/>
      </w:pPr>
      <w:r>
        <w:t>近幾年西方國家肝</w:t>
      </w:r>
      <w:r w:rsidR="004524F1">
        <w:t>細胞</w:t>
      </w:r>
      <w:r>
        <w:t>癌</w:t>
      </w:r>
      <w:r w:rsidR="00F06099">
        <w:rPr>
          <w:rFonts w:hint="eastAsia"/>
        </w:rPr>
        <w:t>變</w:t>
      </w:r>
      <w:r>
        <w:rPr>
          <w:rFonts w:hint="eastAsia"/>
        </w:rPr>
        <w:t>多的</w:t>
      </w:r>
      <w:r>
        <w:t>原因</w:t>
      </w:r>
      <w:r w:rsidR="00E12606">
        <w:rPr>
          <w:rFonts w:hint="eastAsia"/>
        </w:rPr>
        <w:t>，</w:t>
      </w:r>
      <w:r w:rsidR="00F06099">
        <w:t>跟</w:t>
      </w:r>
      <w:r w:rsidR="00F06099">
        <w:t>HBV</w:t>
      </w:r>
      <w:r w:rsidR="00F06099">
        <w:t>感染有關</w:t>
      </w:r>
    </w:p>
    <w:p w:rsidR="00F06099" w:rsidRDefault="003027D2" w:rsidP="00352EB1">
      <w:pPr>
        <w:pStyle w:val="Choice"/>
      </w:pPr>
      <w:r>
        <w:t>膽囊息肉直徑大於</w:t>
      </w:r>
      <w:r w:rsidR="00E12606">
        <w:rPr>
          <w:rFonts w:hint="eastAsia"/>
        </w:rPr>
        <w:t>0.5</w:t>
      </w:r>
      <w:r>
        <w:t xml:space="preserve"> </w:t>
      </w:r>
      <w:r>
        <w:t>公分</w:t>
      </w:r>
      <w:r w:rsidR="00B9312D">
        <w:rPr>
          <w:rFonts w:hint="eastAsia"/>
        </w:rPr>
        <w:t>，</w:t>
      </w:r>
      <w:r>
        <w:t>膽囊癌的風險</w:t>
      </w:r>
      <w:r w:rsidR="000838D4">
        <w:t>會增加</w:t>
      </w:r>
    </w:p>
    <w:p w:rsidR="003027D2" w:rsidRPr="00B0177B" w:rsidRDefault="00353FAE" w:rsidP="003027D2">
      <w:pPr>
        <w:pStyle w:val="Answer"/>
        <w:tabs>
          <w:tab w:val="num" w:pos="2268"/>
        </w:tabs>
      </w:pPr>
      <w:r>
        <w:rPr>
          <w:rFonts w:hint="eastAsia"/>
        </w:rPr>
        <w:t>B</w:t>
      </w:r>
      <w:r w:rsidR="003027D2" w:rsidRPr="003027D2">
        <w:t xml:space="preserve"> </w:t>
      </w:r>
    </w:p>
    <w:p w:rsidR="000A6E69" w:rsidRPr="000A6E69" w:rsidRDefault="000A6E69" w:rsidP="000A6E69">
      <w:pPr>
        <w:pStyle w:val="QuizLevel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Theme="minorEastAsia"/>
        </w:rPr>
        <w:t>中等</w:t>
      </w:r>
    </w:p>
    <w:p w:rsidR="003027D2" w:rsidRPr="000A6E69" w:rsidRDefault="003027D2" w:rsidP="00962B29">
      <w:pPr>
        <w:pStyle w:val="Ref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Theme="minorEastAsia"/>
        </w:rPr>
        <w:t>民國</w:t>
      </w:r>
      <w:r w:rsidRPr="000A6E69">
        <w:rPr>
          <w:rFonts w:ascii="Times New Roman" w:eastAsiaTheme="minorEastAsia" w:hAnsi="Times New Roman"/>
        </w:rPr>
        <w:t>105</w:t>
      </w:r>
      <w:r w:rsidRPr="000A6E69">
        <w:rPr>
          <w:rFonts w:ascii="Times New Roman" w:eastAsiaTheme="minorEastAsia" w:hAnsiTheme="minorEastAsia"/>
        </w:rPr>
        <w:t>年癌症年報</w:t>
      </w:r>
    </w:p>
    <w:p w:rsidR="003027D2" w:rsidRPr="000A6E69" w:rsidRDefault="003027D2" w:rsidP="00962B29">
      <w:pPr>
        <w:pStyle w:val="Comment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Theme="minorEastAsia"/>
        </w:rPr>
        <w:t>膽囊癌女性較多</w:t>
      </w:r>
      <w:r w:rsidRPr="000A6E69">
        <w:rPr>
          <w:rFonts w:ascii="Times New Roman" w:eastAsiaTheme="minorEastAsia" w:hAnsi="Times New Roman"/>
        </w:rPr>
        <w:t xml:space="preserve">; </w:t>
      </w:r>
      <w:r w:rsidRPr="000A6E69">
        <w:rPr>
          <w:rFonts w:ascii="Times New Roman" w:eastAsiaTheme="minorEastAsia" w:hAnsiTheme="minorEastAsia"/>
        </w:rPr>
        <w:t>西方</w:t>
      </w:r>
      <w:r w:rsidRPr="000A6E69">
        <w:rPr>
          <w:rFonts w:ascii="Times New Roman" w:eastAsiaTheme="minorEastAsia" w:hAnsi="Times New Roman"/>
        </w:rPr>
        <w:t>HCV</w:t>
      </w:r>
      <w:r w:rsidRPr="000A6E69">
        <w:rPr>
          <w:rFonts w:ascii="Times New Roman" w:eastAsiaTheme="minorEastAsia" w:hAnsiTheme="minorEastAsia"/>
        </w:rPr>
        <w:t>較多</w:t>
      </w:r>
      <w:r w:rsidRPr="000A6E69">
        <w:rPr>
          <w:rFonts w:ascii="Times New Roman" w:eastAsiaTheme="minorEastAsia" w:hAnsi="Times New Roman"/>
        </w:rPr>
        <w:t>; polyp</w:t>
      </w:r>
      <w:r w:rsidRPr="000A6E69">
        <w:rPr>
          <w:rFonts w:ascii="Times New Roman" w:eastAsiaTheme="minorEastAsia" w:hAnsiTheme="minorEastAsia"/>
        </w:rPr>
        <w:t>大於</w:t>
      </w:r>
      <w:r w:rsidRPr="000A6E69">
        <w:rPr>
          <w:rFonts w:ascii="Times New Roman" w:eastAsiaTheme="minorEastAsia" w:hAnsi="Times New Roman"/>
        </w:rPr>
        <w:t>1</w:t>
      </w:r>
      <w:r w:rsidRPr="000A6E69">
        <w:rPr>
          <w:rFonts w:ascii="Times New Roman" w:eastAsiaTheme="minorEastAsia" w:hAnsiTheme="minorEastAsia"/>
        </w:rPr>
        <w:t>公分</w:t>
      </w:r>
    </w:p>
    <w:p w:rsidR="003027D2" w:rsidRDefault="003027D2" w:rsidP="003027D2">
      <w:pPr>
        <w:pStyle w:val="Choice"/>
        <w:numPr>
          <w:ilvl w:val="0"/>
          <w:numId w:val="0"/>
        </w:numPr>
        <w:ind w:left="1134"/>
      </w:pPr>
    </w:p>
    <w:p w:rsidR="007F06B5" w:rsidRDefault="007F06B5" w:rsidP="0035355A">
      <w:pPr>
        <w:pStyle w:val="Question"/>
      </w:pPr>
      <w:r>
        <w:t>請問下列</w:t>
      </w:r>
      <w:r w:rsidR="00B2240B">
        <w:rPr>
          <w:rFonts w:hint="eastAsia"/>
        </w:rPr>
        <w:t>關於膽道癌</w:t>
      </w:r>
      <w:r w:rsidR="009C7E12">
        <w:rPr>
          <w:rFonts w:hint="eastAsia"/>
        </w:rPr>
        <w:t xml:space="preserve"> </w:t>
      </w:r>
      <w:r w:rsidR="0035355A">
        <w:rPr>
          <w:rFonts w:hint="eastAsia"/>
        </w:rPr>
        <w:t>(</w:t>
      </w:r>
      <w:r w:rsidR="004E6A99" w:rsidRPr="0035355A">
        <w:rPr>
          <w:rFonts w:hint="eastAsia"/>
        </w:rPr>
        <w:t>Cholangiocarcinoma</w:t>
      </w:r>
      <w:r w:rsidR="0035355A">
        <w:rPr>
          <w:rFonts w:hint="eastAsia"/>
        </w:rPr>
        <w:t>)</w:t>
      </w:r>
      <w:r w:rsidR="004E6A99" w:rsidRPr="0035355A">
        <w:rPr>
          <w:rFonts w:hint="eastAsia"/>
        </w:rPr>
        <w:t xml:space="preserve"> </w:t>
      </w:r>
      <w:r w:rsidR="00B2240B">
        <w:rPr>
          <w:rFonts w:hint="eastAsia"/>
        </w:rPr>
        <w:t>的危險因子在亞洲較</w:t>
      </w:r>
      <w:r w:rsidR="00632C1B">
        <w:rPr>
          <w:rFonts w:hint="eastAsia"/>
        </w:rPr>
        <w:t>不</w:t>
      </w:r>
      <w:r w:rsidR="00B2240B">
        <w:rPr>
          <w:rFonts w:hint="eastAsia"/>
        </w:rPr>
        <w:t>常見</w:t>
      </w:r>
      <w:r>
        <w:t>？</w:t>
      </w:r>
    </w:p>
    <w:p w:rsidR="007F06B5" w:rsidRDefault="00B2240B" w:rsidP="00B2240B">
      <w:pPr>
        <w:pStyle w:val="Choice"/>
      </w:pPr>
      <w:r w:rsidRPr="00B2240B">
        <w:rPr>
          <w:rFonts w:ascii="Arial" w:hAnsi="Arial" w:cs="Arial"/>
          <w:bCs/>
          <w:color w:val="222222"/>
          <w:szCs w:val="24"/>
          <w:shd w:val="clear" w:color="auto" w:fill="FFFFFF"/>
        </w:rPr>
        <w:lastRenderedPageBreak/>
        <w:t>原發性硬化性膽管炎</w:t>
      </w:r>
      <w:r w:rsidR="00632C1B">
        <w:rPr>
          <w:rFonts w:ascii="Arial" w:hAnsi="Arial" w:cs="Arial" w:hint="eastAsia"/>
          <w:bCs/>
          <w:color w:val="222222"/>
          <w:szCs w:val="24"/>
          <w:shd w:val="clear" w:color="auto" w:fill="FFFFFF"/>
        </w:rPr>
        <w:t xml:space="preserve"> </w:t>
      </w:r>
      <w:r w:rsidRPr="00632C1B">
        <w:rPr>
          <w:bCs/>
          <w:color w:val="222222"/>
          <w:szCs w:val="24"/>
          <w:shd w:val="clear" w:color="auto" w:fill="FFFFFF"/>
        </w:rPr>
        <w:t>(P</w:t>
      </w:r>
      <w:r w:rsidRPr="00632C1B">
        <w:rPr>
          <w:szCs w:val="24"/>
        </w:rPr>
        <w:t xml:space="preserve">rimary </w:t>
      </w:r>
      <w:r w:rsidRPr="00B2240B">
        <w:t>sclerosing cholangitis)</w:t>
      </w:r>
    </w:p>
    <w:p w:rsidR="00B2240B" w:rsidRDefault="00632C1B" w:rsidP="00B2240B">
      <w:pPr>
        <w:pStyle w:val="Choice"/>
      </w:pPr>
      <w:r w:rsidRPr="00632C1B">
        <w:rPr>
          <w:rFonts w:hint="eastAsia"/>
        </w:rPr>
        <w:t>中華肝吸蟲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C</w:t>
      </w:r>
      <w:r w:rsidRPr="00632C1B">
        <w:rPr>
          <w:rFonts w:hint="eastAsia"/>
        </w:rPr>
        <w:t>lonorchis</w:t>
      </w:r>
      <w:proofErr w:type="spellEnd"/>
      <w:r w:rsidRPr="00632C1B">
        <w:rPr>
          <w:rFonts w:hint="eastAsia"/>
        </w:rPr>
        <w:t xml:space="preserve"> </w:t>
      </w:r>
      <w:proofErr w:type="spellStart"/>
      <w:r w:rsidRPr="00632C1B">
        <w:rPr>
          <w:rFonts w:hint="eastAsia"/>
        </w:rPr>
        <w:t>sinensis</w:t>
      </w:r>
      <w:proofErr w:type="spellEnd"/>
      <w:r>
        <w:rPr>
          <w:rFonts w:hint="eastAsia"/>
        </w:rPr>
        <w:t>)</w:t>
      </w:r>
    </w:p>
    <w:p w:rsidR="00632C1B" w:rsidRDefault="00632C1B" w:rsidP="00B2240B">
      <w:pPr>
        <w:pStyle w:val="Choice"/>
      </w:pPr>
      <w:r w:rsidRPr="00632C1B">
        <w:rPr>
          <w:rFonts w:hint="eastAsia"/>
        </w:rPr>
        <w:t>泰國肝吸蟲</w:t>
      </w:r>
      <w:r>
        <w:rPr>
          <w:rFonts w:hint="eastAsia"/>
        </w:rPr>
        <w:t xml:space="preserve"> (</w:t>
      </w:r>
      <w:r w:rsidRPr="00632C1B">
        <w:rPr>
          <w:rFonts w:hint="eastAsia"/>
        </w:rPr>
        <w:t xml:space="preserve">Opisthorchis </w:t>
      </w:r>
      <w:proofErr w:type="spellStart"/>
      <w:r w:rsidRPr="00632C1B">
        <w:rPr>
          <w:rFonts w:hint="eastAsia"/>
        </w:rPr>
        <w:t>viverrini</w:t>
      </w:r>
      <w:proofErr w:type="spellEnd"/>
      <w:r>
        <w:rPr>
          <w:rFonts w:hint="eastAsia"/>
        </w:rPr>
        <w:t>)</w:t>
      </w:r>
    </w:p>
    <w:p w:rsidR="00632C1B" w:rsidRDefault="00632C1B" w:rsidP="00B2240B">
      <w:pPr>
        <w:pStyle w:val="Choice"/>
      </w:pPr>
      <w:r>
        <w:rPr>
          <w:rFonts w:hint="eastAsia"/>
        </w:rPr>
        <w:t>膽內膽管結石</w:t>
      </w:r>
      <w:r>
        <w:rPr>
          <w:rFonts w:hint="eastAsia"/>
        </w:rPr>
        <w:t xml:space="preserve"> (H</w:t>
      </w:r>
      <w:r w:rsidRPr="00632C1B">
        <w:rPr>
          <w:rFonts w:hint="eastAsia"/>
        </w:rPr>
        <w:t>epatolithiasis</w:t>
      </w:r>
      <w:r>
        <w:rPr>
          <w:rFonts w:hint="eastAsia"/>
        </w:rPr>
        <w:t>)</w:t>
      </w:r>
    </w:p>
    <w:p w:rsidR="00632C1B" w:rsidRPr="00B0177B" w:rsidRDefault="00632C1B" w:rsidP="00632C1B">
      <w:pPr>
        <w:pStyle w:val="Answer"/>
        <w:tabs>
          <w:tab w:val="num" w:pos="2268"/>
        </w:tabs>
      </w:pPr>
      <w:r>
        <w:rPr>
          <w:rFonts w:hint="eastAsia"/>
        </w:rPr>
        <w:t>A</w:t>
      </w:r>
    </w:p>
    <w:p w:rsidR="00632C1B" w:rsidRPr="000A6E69" w:rsidRDefault="00632C1B" w:rsidP="00107214">
      <w:pPr>
        <w:pStyle w:val="QuizLevel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Theme="minorEastAsia"/>
        </w:rPr>
        <w:t>易</w:t>
      </w:r>
    </w:p>
    <w:p w:rsidR="00632C1B" w:rsidRPr="000A6E69" w:rsidRDefault="00632C1B" w:rsidP="00962B29">
      <w:pPr>
        <w:pStyle w:val="Ref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>Principle and Practice of Radiation Oncology, 6th</w:t>
      </w:r>
    </w:p>
    <w:p w:rsidR="00632C1B" w:rsidRPr="000A6E69" w:rsidRDefault="00632C1B" w:rsidP="00962B29">
      <w:pPr>
        <w:pStyle w:val="Comment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>P1209</w:t>
      </w:r>
      <w:r w:rsidR="00C02933" w:rsidRPr="000A6E69">
        <w:rPr>
          <w:rFonts w:ascii="Times New Roman" w:eastAsiaTheme="minorEastAsia" w:hAnsiTheme="minorEastAsia"/>
          <w:bCs/>
          <w:color w:val="222222"/>
          <w:shd w:val="clear" w:color="auto" w:fill="FFFFFF"/>
        </w:rPr>
        <w:t>原發性硬化性膽管炎</w:t>
      </w:r>
      <w:r w:rsidRPr="000A6E69">
        <w:rPr>
          <w:rFonts w:ascii="Times New Roman" w:eastAsiaTheme="minorEastAsia" w:hAnsiTheme="minorEastAsia"/>
        </w:rPr>
        <w:t>為西方常見危險因子</w:t>
      </w:r>
    </w:p>
    <w:p w:rsidR="0035355A" w:rsidRDefault="0035355A" w:rsidP="0035355A">
      <w:pPr>
        <w:pStyle w:val="Question"/>
        <w:numPr>
          <w:ilvl w:val="0"/>
          <w:numId w:val="0"/>
        </w:numPr>
        <w:ind w:left="1134"/>
      </w:pPr>
    </w:p>
    <w:p w:rsidR="0035355A" w:rsidRDefault="0035355A" w:rsidP="0035355A">
      <w:pPr>
        <w:pStyle w:val="Question"/>
      </w:pPr>
      <w:r>
        <w:t>請問</w:t>
      </w:r>
      <w:r w:rsidR="004E6A99" w:rsidRPr="0035355A">
        <w:rPr>
          <w:rFonts w:hint="eastAsia"/>
        </w:rPr>
        <w:t>有關肝細胞癌</w:t>
      </w:r>
      <w:r w:rsidR="004E6A99" w:rsidRPr="0035355A">
        <w:t>(Hepatocellular carcinoma)</w:t>
      </w:r>
      <w:r>
        <w:rPr>
          <w:rFonts w:hint="eastAsia"/>
        </w:rPr>
        <w:t>的</w:t>
      </w:r>
      <w:r w:rsidR="004E6A99" w:rsidRPr="0035355A">
        <w:rPr>
          <w:rFonts w:hint="eastAsia"/>
        </w:rPr>
        <w:t>治療，下列何者為誤？</w:t>
      </w:r>
    </w:p>
    <w:p w:rsidR="0035355A" w:rsidRDefault="00D65D95" w:rsidP="0035355A">
      <w:pPr>
        <w:pStyle w:val="Choice"/>
      </w:pPr>
      <w:r w:rsidRPr="00D65D95">
        <w:rPr>
          <w:rFonts w:hint="eastAsia"/>
        </w:rPr>
        <w:t>肝癌是輻射敏感性高的腫瘤。放射治療的主要困難是週邊</w:t>
      </w:r>
      <w:r>
        <w:rPr>
          <w:rFonts w:hint="eastAsia"/>
        </w:rPr>
        <w:t>器官</w:t>
      </w:r>
      <w:r w:rsidRPr="00D65D95">
        <w:rPr>
          <w:rFonts w:hint="eastAsia"/>
        </w:rPr>
        <w:t>的輻射耐受性低以及腫瘤不易精確定位</w:t>
      </w:r>
    </w:p>
    <w:p w:rsidR="00D65D95" w:rsidRDefault="00D65D95" w:rsidP="0035355A">
      <w:pPr>
        <w:pStyle w:val="Choice"/>
      </w:pPr>
      <w:r w:rsidRPr="00D65D95">
        <w:rPr>
          <w:rFonts w:hint="eastAsia"/>
        </w:rPr>
        <w:t>肝硬化且</w:t>
      </w:r>
      <w:r w:rsidRPr="00D65D95">
        <w:t>Child-Pugh class C</w:t>
      </w:r>
      <w:r w:rsidRPr="00D65D95">
        <w:rPr>
          <w:rFonts w:hint="eastAsia"/>
        </w:rPr>
        <w:t>的病患通常不建議接受放射治療</w:t>
      </w:r>
    </w:p>
    <w:p w:rsidR="00D65D95" w:rsidRDefault="00D65D95" w:rsidP="005A3EFD">
      <w:pPr>
        <w:pStyle w:val="Choice"/>
      </w:pPr>
      <w:r>
        <w:rPr>
          <w:rFonts w:hint="eastAsia"/>
        </w:rPr>
        <w:t>若需選用標靶治療，</w:t>
      </w:r>
      <w:r w:rsidR="005A3EFD">
        <w:rPr>
          <w:rFonts w:hint="eastAsia"/>
        </w:rPr>
        <w:t>S</w:t>
      </w:r>
      <w:r w:rsidR="005A3EFD" w:rsidRPr="00D65D95">
        <w:t>orafenib</w:t>
      </w:r>
      <w:r w:rsidR="005A3EFD">
        <w:rPr>
          <w:rFonts w:hint="eastAsia"/>
        </w:rPr>
        <w:t xml:space="preserve"> </w:t>
      </w:r>
      <w:r>
        <w:rPr>
          <w:rFonts w:hint="eastAsia"/>
        </w:rPr>
        <w:t>只有</w:t>
      </w:r>
      <w:r>
        <w:t xml:space="preserve">Child-Pugh class </w:t>
      </w:r>
      <w:r>
        <w:rPr>
          <w:rFonts w:hint="eastAsia"/>
        </w:rPr>
        <w:t xml:space="preserve">A </w:t>
      </w:r>
      <w:r>
        <w:rPr>
          <w:rFonts w:hint="eastAsia"/>
        </w:rPr>
        <w:t>的病患適合用</w:t>
      </w:r>
    </w:p>
    <w:p w:rsidR="00D65D95" w:rsidRDefault="00D65D95" w:rsidP="005A3EFD">
      <w:pPr>
        <w:pStyle w:val="Choice"/>
        <w:tabs>
          <w:tab w:val="num" w:pos="2268"/>
        </w:tabs>
      </w:pPr>
      <w:r>
        <w:rPr>
          <w:rFonts w:hint="eastAsia"/>
        </w:rPr>
        <w:t>若需選用標靶治療，</w:t>
      </w:r>
      <w:proofErr w:type="spellStart"/>
      <w:r w:rsidR="005A3EFD">
        <w:t>Lenvatinib</w:t>
      </w:r>
      <w:proofErr w:type="spellEnd"/>
      <w:r>
        <w:rPr>
          <w:rFonts w:hint="eastAsia"/>
        </w:rPr>
        <w:t>只有</w:t>
      </w:r>
      <w:r>
        <w:t xml:space="preserve">Child-Pugh class </w:t>
      </w:r>
      <w:r>
        <w:rPr>
          <w:rFonts w:hint="eastAsia"/>
        </w:rPr>
        <w:t xml:space="preserve">A </w:t>
      </w:r>
      <w:r>
        <w:rPr>
          <w:rFonts w:hint="eastAsia"/>
        </w:rPr>
        <w:t>的病患適合用</w:t>
      </w:r>
    </w:p>
    <w:p w:rsidR="00D65D95" w:rsidRPr="00B0177B" w:rsidRDefault="00D65D95" w:rsidP="00D65D95">
      <w:pPr>
        <w:pStyle w:val="Answer"/>
        <w:tabs>
          <w:tab w:val="num" w:pos="2268"/>
        </w:tabs>
      </w:pPr>
      <w:r>
        <w:rPr>
          <w:rFonts w:hint="eastAsia"/>
        </w:rPr>
        <w:t>C</w:t>
      </w:r>
    </w:p>
    <w:p w:rsidR="00D65D95" w:rsidRPr="000A6E69" w:rsidRDefault="00D65D95" w:rsidP="00D65D95">
      <w:pPr>
        <w:pStyle w:val="QuizLevel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Theme="minorEastAsia"/>
        </w:rPr>
        <w:t>中等</w:t>
      </w:r>
    </w:p>
    <w:p w:rsidR="00D65D95" w:rsidRPr="000A6E69" w:rsidRDefault="00D65D95" w:rsidP="00962B29">
      <w:pPr>
        <w:pStyle w:val="Ref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>NCCN hepatobiliary cancer version 2.2019.</w:t>
      </w:r>
    </w:p>
    <w:p w:rsidR="00D65D95" w:rsidRPr="000A6E69" w:rsidRDefault="00D65D95" w:rsidP="00962B29">
      <w:pPr>
        <w:pStyle w:val="Comment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 xml:space="preserve">Sorafenib </w:t>
      </w:r>
      <w:r w:rsidRPr="000A6E69">
        <w:rPr>
          <w:rFonts w:ascii="Times New Roman" w:eastAsiaTheme="minorEastAsia" w:hAnsiTheme="minorEastAsia"/>
        </w:rPr>
        <w:t>適用於</w:t>
      </w:r>
      <w:r w:rsidRPr="000A6E69">
        <w:rPr>
          <w:rFonts w:ascii="Times New Roman" w:eastAsiaTheme="minorEastAsia" w:hAnsi="Times New Roman"/>
        </w:rPr>
        <w:t>Child-Pugh class A or B7</w:t>
      </w:r>
    </w:p>
    <w:p w:rsidR="00085496" w:rsidRPr="00085496" w:rsidRDefault="00085496" w:rsidP="00085496">
      <w:pPr>
        <w:pStyle w:val="Question"/>
        <w:numPr>
          <w:ilvl w:val="0"/>
          <w:numId w:val="0"/>
        </w:numPr>
        <w:ind w:left="1134" w:hanging="1134"/>
      </w:pPr>
    </w:p>
    <w:p w:rsidR="00085496" w:rsidRDefault="00085496" w:rsidP="00085496">
      <w:pPr>
        <w:pStyle w:val="Question"/>
        <w:tabs>
          <w:tab w:val="clear" w:pos="1134"/>
        </w:tabs>
      </w:pPr>
      <w:r>
        <w:rPr>
          <w:rFonts w:hint="eastAsia"/>
        </w:rPr>
        <w:t>請問在</w:t>
      </w:r>
      <w:r>
        <w:rPr>
          <w:rFonts w:hint="eastAsia"/>
        </w:rPr>
        <w:t>AJCC 8th</w:t>
      </w:r>
      <w:r>
        <w:rPr>
          <w:rFonts w:hint="eastAsia"/>
        </w:rPr>
        <w:t>中，下列何者正確？</w:t>
      </w:r>
    </w:p>
    <w:p w:rsidR="00085496" w:rsidRDefault="00085496" w:rsidP="00085496">
      <w:pPr>
        <w:pStyle w:val="Choice"/>
      </w:pPr>
      <w:r>
        <w:rPr>
          <w:rFonts w:hint="eastAsia"/>
        </w:rPr>
        <w:t>肝細胞癌中，若腫瘤大於</w:t>
      </w:r>
      <w:r>
        <w:rPr>
          <w:rFonts w:hint="eastAsia"/>
        </w:rPr>
        <w:t>5</w:t>
      </w:r>
      <w:r>
        <w:rPr>
          <w:rFonts w:hint="eastAsia"/>
        </w:rPr>
        <w:t>公分但無侵犯大血管，為</w:t>
      </w:r>
      <w:r>
        <w:rPr>
          <w:rFonts w:hint="eastAsia"/>
        </w:rPr>
        <w:t>T3a</w:t>
      </w:r>
    </w:p>
    <w:p w:rsidR="00085496" w:rsidRDefault="006E0079" w:rsidP="00085496">
      <w:pPr>
        <w:pStyle w:val="Choice"/>
      </w:pPr>
      <w:r>
        <w:rPr>
          <w:rFonts w:hint="eastAsia"/>
        </w:rPr>
        <w:t>肝內膽管癌中，若腫瘤大於</w:t>
      </w:r>
      <w:r>
        <w:rPr>
          <w:rFonts w:hint="eastAsia"/>
        </w:rPr>
        <w:t>5</w:t>
      </w:r>
      <w:r>
        <w:rPr>
          <w:rFonts w:hint="eastAsia"/>
        </w:rPr>
        <w:t>公分但無侵犯血管，為</w:t>
      </w:r>
      <w:r>
        <w:rPr>
          <w:rFonts w:hint="eastAsia"/>
        </w:rPr>
        <w:t>T1b</w:t>
      </w:r>
    </w:p>
    <w:p w:rsidR="00085496" w:rsidRDefault="006E0079" w:rsidP="00085496">
      <w:pPr>
        <w:pStyle w:val="Choice"/>
      </w:pPr>
      <w:r>
        <w:rPr>
          <w:rFonts w:hint="eastAsia"/>
        </w:rPr>
        <w:t>膽囊癌中，淋巴轉移不算顆數反而是看淋巴所在位置</w:t>
      </w:r>
    </w:p>
    <w:p w:rsidR="00085496" w:rsidRDefault="006E0079" w:rsidP="00085496">
      <w:pPr>
        <w:pStyle w:val="Choice"/>
      </w:pPr>
      <w:r>
        <w:rPr>
          <w:rFonts w:hint="eastAsia"/>
        </w:rPr>
        <w:lastRenderedPageBreak/>
        <w:t>遠端膽管癌</w:t>
      </w:r>
      <w:r>
        <w:rPr>
          <w:rFonts w:hint="eastAsia"/>
        </w:rPr>
        <w:t>(</w:t>
      </w:r>
      <w:r w:rsidR="00A8054F">
        <w:rPr>
          <w:rFonts w:hint="eastAsia"/>
        </w:rPr>
        <w:t>Distal bile duct cancer</w:t>
      </w:r>
      <w:r>
        <w:rPr>
          <w:rFonts w:hint="eastAsia"/>
        </w:rPr>
        <w:t>)</w:t>
      </w:r>
      <w:r>
        <w:rPr>
          <w:rFonts w:hint="eastAsia"/>
        </w:rPr>
        <w:t>和壺腹癌</w:t>
      </w:r>
      <w:r w:rsidR="00A8054F">
        <w:rPr>
          <w:rFonts w:hint="eastAsia"/>
        </w:rPr>
        <w:t xml:space="preserve">(Ampulla of </w:t>
      </w:r>
      <w:proofErr w:type="spellStart"/>
      <w:r w:rsidR="00A8054F">
        <w:rPr>
          <w:rFonts w:hint="eastAsia"/>
        </w:rPr>
        <w:t>Vater</w:t>
      </w:r>
      <w:proofErr w:type="spellEnd"/>
      <w:r w:rsidR="00A8054F">
        <w:rPr>
          <w:rFonts w:hint="eastAsia"/>
        </w:rPr>
        <w:t xml:space="preserve"> cancer)</w:t>
      </w:r>
      <w:r w:rsidR="00A8054F">
        <w:rPr>
          <w:rFonts w:hint="eastAsia"/>
        </w:rPr>
        <w:t>共</w:t>
      </w:r>
      <w:r>
        <w:rPr>
          <w:rFonts w:hint="eastAsia"/>
        </w:rPr>
        <w:t>用一個分期系統</w:t>
      </w:r>
    </w:p>
    <w:p w:rsidR="00085496" w:rsidRPr="00B0177B" w:rsidRDefault="00A8054F" w:rsidP="00085496">
      <w:pPr>
        <w:pStyle w:val="Answer"/>
        <w:tabs>
          <w:tab w:val="num" w:pos="2268"/>
        </w:tabs>
      </w:pPr>
      <w:r>
        <w:rPr>
          <w:rFonts w:hint="eastAsia"/>
        </w:rPr>
        <w:t>B</w:t>
      </w:r>
    </w:p>
    <w:p w:rsidR="00085496" w:rsidRPr="000A6E69" w:rsidRDefault="00085496" w:rsidP="00085496">
      <w:pPr>
        <w:pStyle w:val="QuizLevel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Theme="minorEastAsia"/>
        </w:rPr>
        <w:t>中等</w:t>
      </w:r>
    </w:p>
    <w:p w:rsidR="00085496" w:rsidRPr="000A6E69" w:rsidRDefault="00085496" w:rsidP="00962B29">
      <w:pPr>
        <w:pStyle w:val="Ref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>AJCC 8th.</w:t>
      </w:r>
    </w:p>
    <w:p w:rsidR="00085496" w:rsidRPr="000A6E69" w:rsidRDefault="00A8054F" w:rsidP="00962B29">
      <w:pPr>
        <w:pStyle w:val="Comment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>A</w:t>
      </w:r>
      <w:r w:rsidR="000A6E69">
        <w:rPr>
          <w:rFonts w:ascii="Times New Roman" w:eastAsiaTheme="minorEastAsia" w:hAnsi="Times New Roman" w:hint="eastAsia"/>
        </w:rPr>
        <w:t>)</w:t>
      </w:r>
      <w:r w:rsidRPr="000A6E69">
        <w:rPr>
          <w:rFonts w:ascii="Times New Roman" w:eastAsiaTheme="minorEastAsia" w:hAnsi="Times New Roman"/>
        </w:rPr>
        <w:t xml:space="preserve"> T3  C</w:t>
      </w:r>
      <w:r w:rsidR="000A6E69">
        <w:rPr>
          <w:rFonts w:ascii="Times New Roman" w:eastAsiaTheme="minorEastAsia" w:hAnsi="Times New Roman" w:hint="eastAsia"/>
        </w:rPr>
        <w:t xml:space="preserve">) </w:t>
      </w:r>
      <w:r w:rsidRPr="000A6E69">
        <w:rPr>
          <w:rFonts w:ascii="Times New Roman" w:eastAsiaTheme="minorEastAsia" w:hAnsi="Times New Roman"/>
        </w:rPr>
        <w:t>AJCC 8</w:t>
      </w:r>
      <w:r w:rsidRPr="000A6E69">
        <w:rPr>
          <w:rFonts w:ascii="Times New Roman" w:eastAsiaTheme="minorEastAsia" w:hAnsi="Times New Roman"/>
          <w:vertAlign w:val="superscript"/>
        </w:rPr>
        <w:t>th</w:t>
      </w:r>
      <w:r w:rsidRPr="000A6E69">
        <w:rPr>
          <w:rFonts w:ascii="Times New Roman" w:eastAsiaTheme="minorEastAsia" w:hAnsi="Times New Roman"/>
        </w:rPr>
        <w:t xml:space="preserve"> </w:t>
      </w:r>
      <w:r w:rsidRPr="000A6E69">
        <w:rPr>
          <w:rFonts w:ascii="Times New Roman" w:eastAsiaTheme="minorEastAsia" w:hAnsiTheme="minorEastAsia"/>
        </w:rPr>
        <w:t>算淋巴顆數</w:t>
      </w:r>
      <w:r w:rsidRPr="000A6E69">
        <w:rPr>
          <w:rFonts w:ascii="Times New Roman" w:eastAsiaTheme="minorEastAsia" w:hAnsi="Times New Roman"/>
        </w:rPr>
        <w:t xml:space="preserve"> D</w:t>
      </w:r>
      <w:r w:rsidR="000A6E69">
        <w:rPr>
          <w:rFonts w:ascii="Times New Roman" w:eastAsiaTheme="minorEastAsia" w:hAnsi="Times New Roman" w:hint="eastAsia"/>
        </w:rPr>
        <w:t>)</w:t>
      </w:r>
      <w:r w:rsidRPr="000A6E69">
        <w:rPr>
          <w:rFonts w:ascii="Times New Roman" w:eastAsiaTheme="minorEastAsia" w:hAnsiTheme="minorEastAsia"/>
        </w:rPr>
        <w:t>不共用</w:t>
      </w:r>
      <w:r w:rsidRPr="000A6E69">
        <w:rPr>
          <w:rFonts w:ascii="Times New Roman" w:eastAsiaTheme="minorEastAsia" w:hAnsi="Times New Roman"/>
        </w:rPr>
        <w:t xml:space="preserve"> </w:t>
      </w:r>
    </w:p>
    <w:p w:rsidR="003D0436" w:rsidRPr="003D0436" w:rsidRDefault="003D0436" w:rsidP="003D0436">
      <w:pPr>
        <w:pStyle w:val="Question"/>
        <w:numPr>
          <w:ilvl w:val="0"/>
          <w:numId w:val="0"/>
        </w:numPr>
        <w:ind w:left="1134"/>
      </w:pPr>
    </w:p>
    <w:p w:rsidR="003A09C6" w:rsidRPr="003D0436" w:rsidRDefault="004E6A99" w:rsidP="003D0436">
      <w:pPr>
        <w:pStyle w:val="Question"/>
      </w:pPr>
      <w:r w:rsidRPr="003D0436">
        <w:rPr>
          <w:rFonts w:hint="eastAsia"/>
        </w:rPr>
        <w:t>有關肝臟之</w:t>
      </w:r>
      <w:proofErr w:type="spellStart"/>
      <w:r w:rsidRPr="003D0436">
        <w:t>Couinaud</w:t>
      </w:r>
      <w:proofErr w:type="spellEnd"/>
      <w:r w:rsidRPr="003D0436">
        <w:rPr>
          <w:rFonts w:hint="eastAsia"/>
        </w:rPr>
        <w:t>肝臟分段系統，下列何者為誤？</w:t>
      </w:r>
    </w:p>
    <w:p w:rsidR="003A09C6" w:rsidRPr="003D0436" w:rsidRDefault="004E6A99" w:rsidP="003D0436">
      <w:pPr>
        <w:pStyle w:val="Question"/>
        <w:numPr>
          <w:ilvl w:val="0"/>
          <w:numId w:val="0"/>
        </w:numPr>
        <w:ind w:left="1134"/>
      </w:pPr>
      <w:r w:rsidRPr="003D0436">
        <w:t xml:space="preserve">A) </w:t>
      </w:r>
      <w:r w:rsidRPr="003D0436">
        <w:rPr>
          <w:rFonts w:hint="eastAsia"/>
        </w:rPr>
        <w:t>肝臟分成左右各別</w:t>
      </w:r>
      <w:r w:rsidRPr="003D0436">
        <w:t>4</w:t>
      </w:r>
      <w:r w:rsidRPr="003D0436">
        <w:rPr>
          <w:rFonts w:hint="eastAsia"/>
        </w:rPr>
        <w:t>個分段</w:t>
      </w:r>
      <w:r w:rsidRPr="003D0436">
        <w:t xml:space="preserve">(segments) </w:t>
      </w:r>
    </w:p>
    <w:p w:rsidR="003A09C6" w:rsidRPr="003D0436" w:rsidRDefault="004E6A99" w:rsidP="003D0436">
      <w:pPr>
        <w:pStyle w:val="Question"/>
        <w:numPr>
          <w:ilvl w:val="0"/>
          <w:numId w:val="0"/>
        </w:numPr>
        <w:ind w:left="1134"/>
      </w:pPr>
      <w:r w:rsidRPr="003D0436">
        <w:t xml:space="preserve">B) </w:t>
      </w:r>
      <w:r w:rsidRPr="003D0436">
        <w:rPr>
          <w:rFonts w:hint="eastAsia"/>
        </w:rPr>
        <w:t>左葉的</w:t>
      </w:r>
      <w:r w:rsidRPr="003D0436">
        <w:t xml:space="preserve">lateral segments (segment II &amp; III) </w:t>
      </w:r>
      <w:r w:rsidRPr="003D0436">
        <w:rPr>
          <w:rFonts w:hint="eastAsia"/>
        </w:rPr>
        <w:t>與</w:t>
      </w:r>
      <w:r w:rsidRPr="003D0436">
        <w:t>medial segment (segment IV)</w:t>
      </w:r>
      <w:r w:rsidRPr="003D0436">
        <w:rPr>
          <w:rFonts w:hint="eastAsia"/>
        </w:rPr>
        <w:t>以</w:t>
      </w:r>
      <w:r w:rsidR="00A60C40">
        <w:rPr>
          <w:rFonts w:hint="eastAsia"/>
        </w:rPr>
        <w:t>膽囊和下腔靜脈</w:t>
      </w:r>
      <w:r w:rsidRPr="003D0436">
        <w:rPr>
          <w:rFonts w:hint="eastAsia"/>
        </w:rPr>
        <w:t>為分界</w:t>
      </w:r>
      <w:r w:rsidRPr="003D0436">
        <w:rPr>
          <w:rFonts w:hint="eastAsia"/>
        </w:rPr>
        <w:t xml:space="preserve"> </w:t>
      </w:r>
    </w:p>
    <w:p w:rsidR="004B317E" w:rsidRDefault="004E6A99" w:rsidP="003D0436">
      <w:pPr>
        <w:pStyle w:val="Question"/>
        <w:numPr>
          <w:ilvl w:val="0"/>
          <w:numId w:val="0"/>
        </w:numPr>
        <w:ind w:left="1134"/>
      </w:pPr>
      <w:r w:rsidRPr="003D0436">
        <w:t xml:space="preserve">C) </w:t>
      </w:r>
      <w:r w:rsidR="004B317E" w:rsidRPr="003D0436">
        <w:rPr>
          <w:rFonts w:hint="eastAsia"/>
        </w:rPr>
        <w:t>右葉的</w:t>
      </w:r>
      <w:r w:rsidR="004B317E" w:rsidRPr="003D0436">
        <w:t>anterior segments (segment V &amp; VIII)</w:t>
      </w:r>
      <w:r w:rsidR="004B317E" w:rsidRPr="003D0436">
        <w:rPr>
          <w:rFonts w:hint="eastAsia"/>
        </w:rPr>
        <w:t>與</w:t>
      </w:r>
      <w:r w:rsidR="004B317E" w:rsidRPr="003D0436">
        <w:t>posterior segments (segments VI &amp; VII)</w:t>
      </w:r>
      <w:r w:rsidR="004B317E" w:rsidRPr="003D0436">
        <w:rPr>
          <w:rFonts w:hint="eastAsia"/>
        </w:rPr>
        <w:t>以右肝門靜脈為分界</w:t>
      </w:r>
    </w:p>
    <w:p w:rsidR="003A09C6" w:rsidRPr="004B317E" w:rsidRDefault="004E6A99" w:rsidP="004B317E">
      <w:pPr>
        <w:pStyle w:val="Question"/>
        <w:numPr>
          <w:ilvl w:val="0"/>
          <w:numId w:val="0"/>
        </w:numPr>
        <w:ind w:left="1134"/>
      </w:pPr>
      <w:r w:rsidRPr="003D0436">
        <w:t xml:space="preserve">D) </w:t>
      </w:r>
      <w:r w:rsidR="004B317E" w:rsidRPr="003D0436">
        <w:rPr>
          <w:rFonts w:hint="eastAsia"/>
        </w:rPr>
        <w:t>左葉的</w:t>
      </w:r>
      <w:r w:rsidR="004B317E" w:rsidRPr="003D0436">
        <w:t xml:space="preserve">medial segment (segment IV) </w:t>
      </w:r>
      <w:r w:rsidR="004B317E" w:rsidRPr="003D0436">
        <w:rPr>
          <w:rFonts w:hint="eastAsia"/>
        </w:rPr>
        <w:t>與右葉的</w:t>
      </w:r>
      <w:r w:rsidR="004B317E" w:rsidRPr="003D0436">
        <w:t>anterior segments (segment V &amp; VIII)</w:t>
      </w:r>
      <w:r w:rsidR="004B317E" w:rsidRPr="003D0436">
        <w:rPr>
          <w:rFonts w:hint="eastAsia"/>
        </w:rPr>
        <w:t>以中肝靜脈為分界</w:t>
      </w:r>
      <w:r w:rsidR="004B317E" w:rsidRPr="003D0436">
        <w:rPr>
          <w:rFonts w:hint="eastAsia"/>
        </w:rPr>
        <w:t xml:space="preserve"> </w:t>
      </w:r>
    </w:p>
    <w:p w:rsidR="00585E31" w:rsidRPr="00B0177B" w:rsidRDefault="004B317E" w:rsidP="00585E31">
      <w:pPr>
        <w:pStyle w:val="Answer"/>
        <w:tabs>
          <w:tab w:val="num" w:pos="2268"/>
        </w:tabs>
      </w:pPr>
      <w:r>
        <w:rPr>
          <w:rFonts w:hint="eastAsia"/>
        </w:rPr>
        <w:t>C</w:t>
      </w:r>
      <w:r w:rsidR="00585E31" w:rsidRPr="003027D2">
        <w:t xml:space="preserve"> </w:t>
      </w:r>
    </w:p>
    <w:p w:rsidR="00585E31" w:rsidRPr="000A6E69" w:rsidRDefault="00585E31" w:rsidP="00585E31">
      <w:pPr>
        <w:pStyle w:val="QuizLevel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Theme="minorEastAsia"/>
        </w:rPr>
        <w:t>易</w:t>
      </w:r>
    </w:p>
    <w:p w:rsidR="00585E31" w:rsidRPr="000A6E69" w:rsidRDefault="00585E31" w:rsidP="00962B29">
      <w:pPr>
        <w:pStyle w:val="Ref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>Principle and Practice of Radiation Oncology, 6th</w:t>
      </w:r>
    </w:p>
    <w:p w:rsidR="00585E31" w:rsidRPr="000A6E69" w:rsidRDefault="00585E31" w:rsidP="00962B29">
      <w:pPr>
        <w:pStyle w:val="Comment"/>
        <w:rPr>
          <w:rFonts w:ascii="Times New Roman" w:eastAsiaTheme="minorEastAsia" w:hAnsi="Times New Roman"/>
        </w:rPr>
      </w:pPr>
      <w:r w:rsidRPr="000A6E69">
        <w:rPr>
          <w:rFonts w:ascii="Times New Roman" w:eastAsiaTheme="minorEastAsia" w:hAnsi="Times New Roman"/>
        </w:rPr>
        <w:t xml:space="preserve">P1203 </w:t>
      </w:r>
      <w:proofErr w:type="gramStart"/>
      <w:r w:rsidR="004E6A99" w:rsidRPr="000A6E69">
        <w:rPr>
          <w:rFonts w:ascii="Times New Roman" w:eastAsiaTheme="minorEastAsia" w:hAnsi="Times New Roman"/>
        </w:rPr>
        <w:t>The</w:t>
      </w:r>
      <w:proofErr w:type="gramEnd"/>
      <w:r w:rsidR="004E6A99" w:rsidRPr="000A6E69">
        <w:rPr>
          <w:rFonts w:ascii="Times New Roman" w:eastAsiaTheme="minorEastAsia" w:hAnsi="Times New Roman"/>
        </w:rPr>
        <w:t xml:space="preserve"> anatomic landmark that separates the anterior from the posterior segment is the right hepatic vein. </w:t>
      </w:r>
    </w:p>
    <w:p w:rsidR="00585E31" w:rsidRPr="00585E31" w:rsidRDefault="00585E31" w:rsidP="00585E31">
      <w:pPr>
        <w:pStyle w:val="Choice"/>
        <w:numPr>
          <w:ilvl w:val="0"/>
          <w:numId w:val="0"/>
        </w:numPr>
        <w:ind w:left="1701" w:hanging="567"/>
      </w:pPr>
    </w:p>
    <w:p w:rsidR="00632C1B" w:rsidRPr="00632C1B" w:rsidRDefault="00632C1B" w:rsidP="009C7E12">
      <w:pPr>
        <w:pStyle w:val="Choice"/>
        <w:numPr>
          <w:ilvl w:val="0"/>
          <w:numId w:val="0"/>
        </w:numPr>
      </w:pPr>
    </w:p>
    <w:sectPr w:rsidR="00632C1B" w:rsidRPr="00632C1B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1C7F" w:rsidRDefault="00021C7F">
      <w:r>
        <w:separator/>
      </w:r>
    </w:p>
  </w:endnote>
  <w:endnote w:type="continuationSeparator" w:id="0">
    <w:p w:rsidR="00021C7F" w:rsidRDefault="00021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1C7F" w:rsidRDefault="00021C7F">
      <w:r>
        <w:separator/>
      </w:r>
    </w:p>
  </w:footnote>
  <w:footnote w:type="continuationSeparator" w:id="0">
    <w:p w:rsidR="00021C7F" w:rsidRDefault="00021C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9D4E43E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8348DD4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8454122A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3E0629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F904A2B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A08870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B22A7202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A1C2A54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3CAFA3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673A877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69BA7BF2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99A0096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472A8FE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3DAD8CE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F1D4F29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2102A39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FF309F90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FDCC48A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BC7C6B2A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82F8EF02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B93836C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6732780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41AE044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34200D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E3DE7EC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170621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CE8DA7A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B2F4DE5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7722DC7A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BA4A251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912EFD8E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DACC772E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C3D44E2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C1ECFB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B2893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2B4E98FE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0" w15:restartNumberingAfterBreak="0">
    <w:nsid w:val="34C108BA"/>
    <w:multiLevelType w:val="hybridMultilevel"/>
    <w:tmpl w:val="1F207B62"/>
    <w:lvl w:ilvl="0" w:tplc="9B74382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3D14B61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422CE38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B4E8D7B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BC92C75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C42C667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37C731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CDB2BAD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2843E2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5A124BA"/>
    <w:multiLevelType w:val="hybridMultilevel"/>
    <w:tmpl w:val="3D8C71C8"/>
    <w:lvl w:ilvl="0" w:tplc="4F8C350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A98239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33E09A9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48C524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05AAAC2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5DD294E6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C5364A0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9BDA7EB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91C84EC4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3" w15:restartNumberingAfterBreak="0">
    <w:nsid w:val="3AD131B4"/>
    <w:multiLevelType w:val="hybridMultilevel"/>
    <w:tmpl w:val="FC38806A"/>
    <w:lvl w:ilvl="0" w:tplc="F93622D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9D8EBC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AA63A7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78EB66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6EA3D4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4D695C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4520DD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5C641F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0D4A6D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3D982494"/>
    <w:multiLevelType w:val="hybridMultilevel"/>
    <w:tmpl w:val="173A87E2"/>
    <w:lvl w:ilvl="0" w:tplc="62001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C215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B612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0A0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1AD5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0D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E81E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A45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22FE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1F057E8"/>
    <w:multiLevelType w:val="hybridMultilevel"/>
    <w:tmpl w:val="5524D0F8"/>
    <w:lvl w:ilvl="0" w:tplc="3E02266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320F2CE">
      <w:start w:val="1572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B89D2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130F19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084C03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40C329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D98D41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48646D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245B7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478C7FB9"/>
    <w:multiLevelType w:val="hybridMultilevel"/>
    <w:tmpl w:val="96EC4890"/>
    <w:lvl w:ilvl="0" w:tplc="6E567716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28843F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7BF6EEF4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1BAA9E0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98F2203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7DB642B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27F0760A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E3A48B7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896ED99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7" w15:restartNumberingAfterBreak="0">
    <w:nsid w:val="4ACD4D72"/>
    <w:multiLevelType w:val="hybridMultilevel"/>
    <w:tmpl w:val="11CAEAEA"/>
    <w:lvl w:ilvl="0" w:tplc="55341CBA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6D885E08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B386AB4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52D65ABC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6706AB2A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17962CE8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48C4FFB2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15826EC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E558F38C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9" w15:restartNumberingAfterBreak="0">
    <w:nsid w:val="608756EC"/>
    <w:multiLevelType w:val="multilevel"/>
    <w:tmpl w:val="3F52898E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0" w15:restartNumberingAfterBreak="0">
    <w:nsid w:val="68CB0A71"/>
    <w:multiLevelType w:val="hybridMultilevel"/>
    <w:tmpl w:val="D3C6D4D8"/>
    <w:lvl w:ilvl="0" w:tplc="5BAC3168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D248AC50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2D50DD5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A1AC62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8F0411CE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72C46092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36BE7694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8CD8E718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0248D98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1" w15:restartNumberingAfterBreak="0">
    <w:nsid w:val="729D3890"/>
    <w:multiLevelType w:val="hybridMultilevel"/>
    <w:tmpl w:val="75FA8C84"/>
    <w:lvl w:ilvl="0" w:tplc="CBD0A942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D4963230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C2EC7954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3E70E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A56CC4A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281AECD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14EAA0D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C784A724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92AC782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735A1D2D"/>
    <w:multiLevelType w:val="hybridMultilevel"/>
    <w:tmpl w:val="197AB7F6"/>
    <w:lvl w:ilvl="0" w:tplc="ECA4DD1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D634CC">
      <w:start w:val="120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649DE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2F012B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70E4F0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DB67AD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47E6C9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064DC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2A70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4" w15:restartNumberingAfterBreak="0">
    <w:nsid w:val="7D3F315B"/>
    <w:multiLevelType w:val="hybridMultilevel"/>
    <w:tmpl w:val="6554D312"/>
    <w:lvl w:ilvl="0" w:tplc="0F08EC52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90B4E544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E7E013F4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C6426D30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59EABA7A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73A28242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B78C2D6C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EAB0E66A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100ABA06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9"/>
  </w:num>
  <w:num w:numId="2">
    <w:abstractNumId w:val="19"/>
  </w:num>
  <w:num w:numId="3">
    <w:abstractNumId w:val="9"/>
  </w:num>
  <w:num w:numId="4">
    <w:abstractNumId w:val="6"/>
  </w:num>
  <w:num w:numId="5">
    <w:abstractNumId w:val="24"/>
  </w:num>
  <w:num w:numId="6">
    <w:abstractNumId w:val="10"/>
  </w:num>
  <w:num w:numId="7">
    <w:abstractNumId w:val="20"/>
  </w:num>
  <w:num w:numId="8">
    <w:abstractNumId w:val="2"/>
  </w:num>
  <w:num w:numId="9">
    <w:abstractNumId w:val="11"/>
  </w:num>
  <w:num w:numId="10">
    <w:abstractNumId w:val="16"/>
  </w:num>
  <w:num w:numId="11">
    <w:abstractNumId w:val="5"/>
  </w:num>
  <w:num w:numId="12">
    <w:abstractNumId w:val="1"/>
  </w:num>
  <w:num w:numId="13">
    <w:abstractNumId w:val="17"/>
  </w:num>
  <w:num w:numId="14">
    <w:abstractNumId w:val="4"/>
  </w:num>
  <w:num w:numId="15">
    <w:abstractNumId w:val="12"/>
  </w:num>
  <w:num w:numId="16">
    <w:abstractNumId w:val="3"/>
  </w:num>
  <w:num w:numId="17">
    <w:abstractNumId w:val="21"/>
  </w:num>
  <w:num w:numId="18">
    <w:abstractNumId w:val="0"/>
  </w:num>
  <w:num w:numId="19">
    <w:abstractNumId w:val="7"/>
  </w:num>
  <w:num w:numId="20">
    <w:abstractNumId w:val="23"/>
  </w:num>
  <w:num w:numId="21">
    <w:abstractNumId w:val="18"/>
  </w:num>
  <w:num w:numId="22">
    <w:abstractNumId w:val="8"/>
  </w:num>
  <w:num w:numId="23">
    <w:abstractNumId w:val="15"/>
  </w:num>
  <w:num w:numId="24">
    <w:abstractNumId w:val="14"/>
  </w:num>
  <w:num w:numId="25">
    <w:abstractNumId w:val="22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29"/>
    <w:rsid w:val="000139BD"/>
    <w:rsid w:val="00021C7F"/>
    <w:rsid w:val="00073829"/>
    <w:rsid w:val="000838D4"/>
    <w:rsid w:val="00085496"/>
    <w:rsid w:val="00094143"/>
    <w:rsid w:val="000A6E69"/>
    <w:rsid w:val="000C730A"/>
    <w:rsid w:val="000D7DA8"/>
    <w:rsid w:val="00101D95"/>
    <w:rsid w:val="00107214"/>
    <w:rsid w:val="00115E2B"/>
    <w:rsid w:val="00130FC8"/>
    <w:rsid w:val="00146B90"/>
    <w:rsid w:val="0016509F"/>
    <w:rsid w:val="001C22E6"/>
    <w:rsid w:val="00265782"/>
    <w:rsid w:val="00286A05"/>
    <w:rsid w:val="00297AA2"/>
    <w:rsid w:val="002E10C3"/>
    <w:rsid w:val="003027D2"/>
    <w:rsid w:val="00327AE3"/>
    <w:rsid w:val="00347441"/>
    <w:rsid w:val="00352EB1"/>
    <w:rsid w:val="0035355A"/>
    <w:rsid w:val="00353FAE"/>
    <w:rsid w:val="003A09C6"/>
    <w:rsid w:val="003B5CCF"/>
    <w:rsid w:val="003D0436"/>
    <w:rsid w:val="003D0BC6"/>
    <w:rsid w:val="003E4803"/>
    <w:rsid w:val="003F23B0"/>
    <w:rsid w:val="004267C8"/>
    <w:rsid w:val="00434B5B"/>
    <w:rsid w:val="00451C66"/>
    <w:rsid w:val="004524F1"/>
    <w:rsid w:val="00455D4C"/>
    <w:rsid w:val="00465B14"/>
    <w:rsid w:val="004B317E"/>
    <w:rsid w:val="004D7B6A"/>
    <w:rsid w:val="004E3691"/>
    <w:rsid w:val="004E6A99"/>
    <w:rsid w:val="00527254"/>
    <w:rsid w:val="00581422"/>
    <w:rsid w:val="005835BC"/>
    <w:rsid w:val="00585A2C"/>
    <w:rsid w:val="00585E31"/>
    <w:rsid w:val="005A3B3F"/>
    <w:rsid w:val="005A3EFD"/>
    <w:rsid w:val="005A71AA"/>
    <w:rsid w:val="005D1AAB"/>
    <w:rsid w:val="005D7A2E"/>
    <w:rsid w:val="005F6D01"/>
    <w:rsid w:val="006153FD"/>
    <w:rsid w:val="00632C1B"/>
    <w:rsid w:val="00681564"/>
    <w:rsid w:val="006A25D9"/>
    <w:rsid w:val="006B1904"/>
    <w:rsid w:val="006D302E"/>
    <w:rsid w:val="006E0079"/>
    <w:rsid w:val="00731DE7"/>
    <w:rsid w:val="007325A7"/>
    <w:rsid w:val="0076429E"/>
    <w:rsid w:val="00767278"/>
    <w:rsid w:val="007679E3"/>
    <w:rsid w:val="007B515C"/>
    <w:rsid w:val="007D3A57"/>
    <w:rsid w:val="007E1005"/>
    <w:rsid w:val="007E2D32"/>
    <w:rsid w:val="007F06B5"/>
    <w:rsid w:val="00831D0E"/>
    <w:rsid w:val="00880D35"/>
    <w:rsid w:val="0088571D"/>
    <w:rsid w:val="0089560F"/>
    <w:rsid w:val="008E3BB7"/>
    <w:rsid w:val="0093305E"/>
    <w:rsid w:val="00946D1F"/>
    <w:rsid w:val="009476F0"/>
    <w:rsid w:val="00962B29"/>
    <w:rsid w:val="009C57D2"/>
    <w:rsid w:val="009C7E12"/>
    <w:rsid w:val="009E4D55"/>
    <w:rsid w:val="009E7283"/>
    <w:rsid w:val="00A172EC"/>
    <w:rsid w:val="00A27ABE"/>
    <w:rsid w:val="00A467CE"/>
    <w:rsid w:val="00A60C40"/>
    <w:rsid w:val="00A8054F"/>
    <w:rsid w:val="00AB26BA"/>
    <w:rsid w:val="00AB3452"/>
    <w:rsid w:val="00AB38BA"/>
    <w:rsid w:val="00AD2D11"/>
    <w:rsid w:val="00B0177B"/>
    <w:rsid w:val="00B05BBB"/>
    <w:rsid w:val="00B13961"/>
    <w:rsid w:val="00B15E44"/>
    <w:rsid w:val="00B16A54"/>
    <w:rsid w:val="00B2240B"/>
    <w:rsid w:val="00B42DE2"/>
    <w:rsid w:val="00B715CC"/>
    <w:rsid w:val="00B8052D"/>
    <w:rsid w:val="00B83C40"/>
    <w:rsid w:val="00B9312D"/>
    <w:rsid w:val="00B93783"/>
    <w:rsid w:val="00B95FB0"/>
    <w:rsid w:val="00BE4930"/>
    <w:rsid w:val="00C02933"/>
    <w:rsid w:val="00C02EBF"/>
    <w:rsid w:val="00C42E0B"/>
    <w:rsid w:val="00C53029"/>
    <w:rsid w:val="00C80D9B"/>
    <w:rsid w:val="00CA4C83"/>
    <w:rsid w:val="00D13E1B"/>
    <w:rsid w:val="00D47301"/>
    <w:rsid w:val="00D65D95"/>
    <w:rsid w:val="00DF5731"/>
    <w:rsid w:val="00E12606"/>
    <w:rsid w:val="00E4403F"/>
    <w:rsid w:val="00E57D97"/>
    <w:rsid w:val="00E857A3"/>
    <w:rsid w:val="00E91F4A"/>
    <w:rsid w:val="00EA11DA"/>
    <w:rsid w:val="00EA42A7"/>
    <w:rsid w:val="00EC73BE"/>
    <w:rsid w:val="00F06099"/>
    <w:rsid w:val="00F47D51"/>
    <w:rsid w:val="00F73E61"/>
    <w:rsid w:val="00F74ACF"/>
    <w:rsid w:val="00F829DF"/>
    <w:rsid w:val="00F841AD"/>
    <w:rsid w:val="00F87814"/>
    <w:rsid w:val="00FB1CF0"/>
    <w:rsid w:val="00FC34CF"/>
    <w:rsid w:val="00FC39B8"/>
    <w:rsid w:val="00FC4BD5"/>
    <w:rsid w:val="00FC6684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DEBDD56-FDDC-C449-9FAB-B1C0AA4B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857A3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E857A3"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E857A3"/>
    <w:pPr>
      <w:widowControl/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E857A3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E857A3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rsid w:val="00E857A3"/>
    <w:pPr>
      <w:ind w:left="840" w:hangingChars="300" w:hanging="840"/>
    </w:pPr>
    <w:rPr>
      <w:sz w:val="28"/>
    </w:rPr>
  </w:style>
  <w:style w:type="paragraph" w:styleId="a4">
    <w:name w:val="header"/>
    <w:basedOn w:val="a"/>
    <w:rsid w:val="00E8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E857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rsid w:val="00E857A3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rsid w:val="00E857A3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rsid w:val="00E857A3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962B29"/>
    <w:pPr>
      <w:numPr>
        <w:ilvl w:val="4"/>
      </w:numPr>
      <w:tabs>
        <w:tab w:val="clear" w:pos="2835"/>
        <w:tab w:val="num" w:pos="2268"/>
      </w:tabs>
      <w:ind w:left="2268" w:hanging="1134"/>
    </w:pPr>
  </w:style>
  <w:style w:type="paragraph" w:customStyle="1" w:styleId="QuizLevel">
    <w:name w:val="QuizLevel"/>
    <w:basedOn w:val="Answer"/>
    <w:next w:val="Ref"/>
    <w:autoRedefine/>
    <w:rsid w:val="00107214"/>
    <w:pPr>
      <w:numPr>
        <w:ilvl w:val="3"/>
      </w:numPr>
      <w:tabs>
        <w:tab w:val="clear" w:pos="2574"/>
        <w:tab w:val="num" w:pos="2268"/>
      </w:tabs>
      <w:spacing w:before="0"/>
    </w:pPr>
    <w:rPr>
      <w:rFonts w:ascii="標楷體" w:eastAsia="標楷體" w:hAnsi="標楷體"/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C02933"/>
    <w:pPr>
      <w:numPr>
        <w:ilvl w:val="5"/>
      </w:numPr>
      <w:tabs>
        <w:tab w:val="clear" w:pos="2835"/>
        <w:tab w:val="num" w:pos="2268"/>
      </w:tabs>
      <w:ind w:left="2268" w:hanging="1134"/>
    </w:pPr>
    <w:rPr>
      <w:szCs w:val="20"/>
    </w:r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  <w:style w:type="paragraph" w:styleId="Web">
    <w:name w:val="Normal (Web)"/>
    <w:basedOn w:val="a"/>
    <w:uiPriority w:val="99"/>
    <w:semiHidden/>
    <w:unhideWhenUsed/>
    <w:rsid w:val="00E57D97"/>
    <w:pPr>
      <w:widowControl/>
      <w:spacing w:before="100" w:beforeAutospacing="1" w:after="100" w:afterAutospacing="1"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864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7098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08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231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38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943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55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502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2002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514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2317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4435">
          <w:marLeft w:val="115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2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BD9D6E1-3378-8A46-B5B2-3A5A92564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F:\專科醫師甄審\91年專科醫師甄審\專科醫師甄審出題格式範例.dot</Template>
  <TotalTime>1</TotalTime>
  <Pages>8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cstro</dc:creator>
  <cp:lastModifiedBy>michelinhaha@gmail.com</cp:lastModifiedBy>
  <cp:revision>2</cp:revision>
  <cp:lastPrinted>2001-06-06T06:19:00Z</cp:lastPrinted>
  <dcterms:created xsi:type="dcterms:W3CDTF">2019-07-17T16:17:00Z</dcterms:created>
  <dcterms:modified xsi:type="dcterms:W3CDTF">2019-07-17T16:17:00Z</dcterms:modified>
</cp:coreProperties>
</file>