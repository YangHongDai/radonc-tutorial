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687" w:rsidRPr="006A0B01" w:rsidRDefault="002B6687" w:rsidP="002B6687">
      <w:pPr>
        <w:pStyle w:val="Question"/>
        <w:tabs>
          <w:tab w:val="clear" w:pos="1134"/>
        </w:tabs>
      </w:pPr>
      <w:r w:rsidRPr="006A0B01">
        <w:rPr>
          <w:rFonts w:hint="eastAsia"/>
        </w:rPr>
        <w:t>有關男性</w:t>
      </w:r>
      <w:r w:rsidRPr="006A0B01">
        <w:rPr>
          <w:rFonts w:hint="eastAsia"/>
        </w:rPr>
        <w:t>breast cancer</w:t>
      </w:r>
      <w:r w:rsidRPr="006A0B01">
        <w:rPr>
          <w:rFonts w:hint="eastAsia"/>
        </w:rPr>
        <w:t>，下列何者</w:t>
      </w:r>
      <w:r w:rsidRPr="006A0B01">
        <w:rPr>
          <w:rFonts w:hint="eastAsia"/>
          <w:u w:val="single"/>
        </w:rPr>
        <w:t>錯誤</w:t>
      </w:r>
      <w:r w:rsidRPr="006A0B01">
        <w:rPr>
          <w:rFonts w:hint="eastAsia"/>
        </w:rPr>
        <w:t>？</w:t>
      </w:r>
    </w:p>
    <w:p w:rsidR="002B6687" w:rsidRDefault="002B6687" w:rsidP="002B6687">
      <w:pPr>
        <w:pStyle w:val="Choice"/>
      </w:pPr>
      <w:r>
        <w:rPr>
          <w:rFonts w:hint="eastAsia"/>
        </w:rPr>
        <w:t>和</w:t>
      </w:r>
      <w:r>
        <w:rPr>
          <w:rFonts w:hint="eastAsia"/>
        </w:rPr>
        <w:t>estrogen</w:t>
      </w:r>
      <w:r>
        <w:rPr>
          <w:rFonts w:hint="eastAsia"/>
        </w:rPr>
        <w:t>無關</w:t>
      </w:r>
      <w:r>
        <w:rPr>
          <w:rFonts w:hint="eastAsia"/>
        </w:rPr>
        <w:t xml:space="preserve"> </w:t>
      </w:r>
    </w:p>
    <w:p w:rsidR="002B6687" w:rsidRDefault="002B6687" w:rsidP="002B6687">
      <w:pPr>
        <w:pStyle w:val="Choice"/>
      </w:pPr>
      <w:r>
        <w:rPr>
          <w:rFonts w:hint="eastAsia"/>
        </w:rPr>
        <w:t>ER</w:t>
      </w:r>
      <w:r>
        <w:rPr>
          <w:rFonts w:hint="eastAsia"/>
        </w:rPr>
        <w:t>及</w:t>
      </w:r>
      <w:r>
        <w:rPr>
          <w:rFonts w:hint="eastAsia"/>
        </w:rPr>
        <w:t>PR</w:t>
      </w:r>
      <w:r>
        <w:rPr>
          <w:rFonts w:hint="eastAsia"/>
        </w:rPr>
        <w:t>陽性率較女性為高</w:t>
      </w:r>
    </w:p>
    <w:p w:rsidR="002B6687" w:rsidRDefault="002B6687" w:rsidP="002B6687">
      <w:pPr>
        <w:pStyle w:val="Choice"/>
      </w:pPr>
      <w:r>
        <w:rPr>
          <w:rFonts w:hint="eastAsia"/>
        </w:rPr>
        <w:t>萬一</w:t>
      </w:r>
      <w:proofErr w:type="gramStart"/>
      <w:r>
        <w:rPr>
          <w:rFonts w:hint="eastAsia"/>
        </w:rPr>
        <w:t>需要抗賀爾</w:t>
      </w:r>
      <w:proofErr w:type="gramEnd"/>
      <w:r>
        <w:rPr>
          <w:rFonts w:hint="eastAsia"/>
        </w:rPr>
        <w:t>蒙治療不建議給</w:t>
      </w:r>
      <w:r>
        <w:rPr>
          <w:rFonts w:hint="eastAsia"/>
        </w:rPr>
        <w:t>AI</w:t>
      </w:r>
    </w:p>
    <w:p w:rsidR="002B6687" w:rsidRDefault="002B6687" w:rsidP="002B6687">
      <w:pPr>
        <w:pStyle w:val="Choice"/>
      </w:pPr>
      <w:r>
        <w:rPr>
          <w:rFonts w:hint="eastAsia"/>
        </w:rPr>
        <w:t>好發年齡較女性大</w:t>
      </w:r>
    </w:p>
    <w:p w:rsidR="002B6687" w:rsidRDefault="002B6687" w:rsidP="002B668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>
        <w:rPr>
          <w:rFonts w:hint="eastAsia"/>
        </w:rPr>
        <w:t>breast cancer</w:t>
      </w:r>
      <w:proofErr w:type="gramStart"/>
      <w:r>
        <w:rPr>
          <w:rFonts w:hint="eastAsia"/>
        </w:rPr>
        <w:t>內乳淋巴結</w:t>
      </w:r>
      <w:proofErr w:type="gramEnd"/>
      <w:r>
        <w:rPr>
          <w:rFonts w:hint="eastAsia"/>
        </w:rPr>
        <w:t>的敘述，下列何者</w:t>
      </w:r>
      <w:r w:rsidRPr="006A0B01">
        <w:rPr>
          <w:rFonts w:hint="eastAsia"/>
          <w:u w:val="single"/>
        </w:rPr>
        <w:t>錯誤</w:t>
      </w:r>
      <w:r>
        <w:rPr>
          <w:rFonts w:hint="eastAsia"/>
        </w:rPr>
        <w:t>？</w:t>
      </w:r>
    </w:p>
    <w:p w:rsidR="002B6687" w:rsidRDefault="002B6687" w:rsidP="002B6687">
      <w:pPr>
        <w:pStyle w:val="Choice"/>
      </w:pPr>
      <w:r>
        <w:rPr>
          <w:rFonts w:hint="eastAsia"/>
        </w:rPr>
        <w:t>內側乳癌</w:t>
      </w:r>
      <w:proofErr w:type="gramStart"/>
      <w:r>
        <w:rPr>
          <w:rFonts w:hint="eastAsia"/>
        </w:rPr>
        <w:t>發生內乳淋巴結</w:t>
      </w:r>
      <w:proofErr w:type="gramEnd"/>
      <w:r>
        <w:rPr>
          <w:rFonts w:hint="eastAsia"/>
        </w:rPr>
        <w:t>轉移機率可達六成</w:t>
      </w:r>
    </w:p>
    <w:p w:rsidR="002B6687" w:rsidRDefault="002B6687" w:rsidP="002B6687">
      <w:pPr>
        <w:pStyle w:val="Choice"/>
      </w:pPr>
      <w:r>
        <w:rPr>
          <w:rFonts w:hint="eastAsia"/>
        </w:rPr>
        <w:t>腋下淋巴結陽性</w:t>
      </w:r>
      <w:proofErr w:type="gramStart"/>
      <w:r>
        <w:rPr>
          <w:rFonts w:hint="eastAsia"/>
        </w:rPr>
        <w:t>發生內乳淋巴</w:t>
      </w:r>
      <w:proofErr w:type="gramEnd"/>
      <w:r>
        <w:rPr>
          <w:rFonts w:hint="eastAsia"/>
        </w:rPr>
        <w:t>轉移機率可達</w:t>
      </w:r>
      <w:r>
        <w:rPr>
          <w:rFonts w:hint="eastAsia"/>
        </w:rPr>
        <w:t>1/3</w:t>
      </w:r>
    </w:p>
    <w:p w:rsidR="002B6687" w:rsidRDefault="002B6687" w:rsidP="002B6687">
      <w:pPr>
        <w:pStyle w:val="Choice"/>
      </w:pPr>
      <w:proofErr w:type="gramStart"/>
      <w:r>
        <w:rPr>
          <w:rFonts w:hint="eastAsia"/>
        </w:rPr>
        <w:t>內乳淋巴</w:t>
      </w:r>
      <w:proofErr w:type="gramEnd"/>
      <w:r>
        <w:rPr>
          <w:rFonts w:hint="eastAsia"/>
        </w:rPr>
        <w:t>治療後復發率相當低</w:t>
      </w:r>
      <w:r>
        <w:rPr>
          <w:rFonts w:hint="eastAsia"/>
        </w:rPr>
        <w:t>(&lt;1%)</w:t>
      </w:r>
    </w:p>
    <w:p w:rsidR="002B6687" w:rsidRDefault="002B6687" w:rsidP="002B6687">
      <w:pPr>
        <w:pStyle w:val="Choice"/>
      </w:pPr>
      <w:proofErr w:type="gramStart"/>
      <w:r>
        <w:rPr>
          <w:rFonts w:hint="eastAsia"/>
        </w:rPr>
        <w:t>內乳淋巴結</w:t>
      </w:r>
      <w:proofErr w:type="gramEnd"/>
      <w:r>
        <w:rPr>
          <w:rFonts w:hint="eastAsia"/>
        </w:rPr>
        <w:t>轉移在</w:t>
      </w:r>
      <w:r>
        <w:rPr>
          <w:rFonts w:hint="eastAsia"/>
        </w:rPr>
        <w:t>AJCC</w:t>
      </w:r>
      <w:r>
        <w:rPr>
          <w:rFonts w:hint="eastAsia"/>
        </w:rPr>
        <w:t>第八版有可能是</w:t>
      </w:r>
      <w:r>
        <w:rPr>
          <w:rFonts w:hint="eastAsia"/>
        </w:rPr>
        <w:t>N2</w:t>
      </w:r>
      <w:r>
        <w:rPr>
          <w:rFonts w:hint="eastAsia"/>
        </w:rPr>
        <w:t>或</w:t>
      </w:r>
      <w:r>
        <w:rPr>
          <w:rFonts w:hint="eastAsia"/>
        </w:rPr>
        <w:t>N3</w:t>
      </w:r>
    </w:p>
    <w:p w:rsidR="002B6687" w:rsidRPr="006A0B01" w:rsidRDefault="002B6687" w:rsidP="002B6687">
      <w:pPr>
        <w:pStyle w:val="Question"/>
        <w:tabs>
          <w:tab w:val="clear" w:pos="1134"/>
        </w:tabs>
      </w:pPr>
      <w:r w:rsidRPr="006A0B01">
        <w:rPr>
          <w:rFonts w:hint="eastAsia"/>
        </w:rPr>
        <w:t>有關</w:t>
      </w:r>
      <w:r w:rsidRPr="006A0B01">
        <w:rPr>
          <w:rFonts w:hint="eastAsia"/>
        </w:rPr>
        <w:t xml:space="preserve"> breast cancer AMAROS trial</w:t>
      </w:r>
      <w:r w:rsidRPr="006A0B01">
        <w:rPr>
          <w:rFonts w:hint="eastAsia"/>
        </w:rPr>
        <w:t>，下列何者</w:t>
      </w:r>
      <w:r w:rsidRPr="006A0B01">
        <w:rPr>
          <w:rFonts w:hint="eastAsia"/>
          <w:u w:val="single"/>
        </w:rPr>
        <w:t>錯誤</w:t>
      </w:r>
      <w:r w:rsidRPr="006A0B01">
        <w:rPr>
          <w:rFonts w:hint="eastAsia"/>
        </w:rPr>
        <w:t>？</w:t>
      </w:r>
    </w:p>
    <w:p w:rsidR="002B6687" w:rsidRDefault="002B6687" w:rsidP="002B6687">
      <w:pPr>
        <w:pStyle w:val="Choice"/>
      </w:pPr>
      <w:r>
        <w:rPr>
          <w:rFonts w:hint="eastAsia"/>
        </w:rPr>
        <w:t>axillary LN irradiation</w:t>
      </w:r>
      <w:r>
        <w:rPr>
          <w:rFonts w:hint="eastAsia"/>
        </w:rPr>
        <w:t>組不照</w:t>
      </w:r>
      <w:r>
        <w:t>supraclavicular</w:t>
      </w:r>
      <w:r>
        <w:rPr>
          <w:rFonts w:hint="eastAsia"/>
        </w:rPr>
        <w:t xml:space="preserve"> LN</w:t>
      </w:r>
    </w:p>
    <w:p w:rsidR="002B6687" w:rsidRDefault="002B6687" w:rsidP="002B6687">
      <w:pPr>
        <w:pStyle w:val="Choice"/>
      </w:pPr>
      <w:r>
        <w:rPr>
          <w:rFonts w:hint="eastAsia"/>
        </w:rPr>
        <w:t>只收錄</w:t>
      </w:r>
      <w:r w:rsidRPr="007D79F5">
        <w:t>positive sentinel node</w:t>
      </w:r>
      <w:r>
        <w:rPr>
          <w:rFonts w:hint="eastAsia"/>
        </w:rPr>
        <w:t xml:space="preserve"> </w:t>
      </w:r>
      <w:r>
        <w:rPr>
          <w:rFonts w:hint="eastAsia"/>
        </w:rPr>
        <w:t>病人</w:t>
      </w:r>
    </w:p>
    <w:p w:rsidR="002B6687" w:rsidRDefault="002B6687" w:rsidP="002B6687">
      <w:pPr>
        <w:pStyle w:val="Choice"/>
      </w:pPr>
      <w:r>
        <w:rPr>
          <w:rFonts w:hint="eastAsia"/>
        </w:rPr>
        <w:t>只收錄</w:t>
      </w:r>
      <w:r>
        <w:rPr>
          <w:rFonts w:hint="eastAsia"/>
        </w:rPr>
        <w:t>cN0</w:t>
      </w:r>
      <w:r>
        <w:rPr>
          <w:rFonts w:hint="eastAsia"/>
        </w:rPr>
        <w:t>病人</w:t>
      </w:r>
    </w:p>
    <w:p w:rsidR="002B6687" w:rsidRDefault="002B6687" w:rsidP="002B6687">
      <w:pPr>
        <w:pStyle w:val="Choice"/>
      </w:pPr>
      <w:r>
        <w:rPr>
          <w:rFonts w:hint="eastAsia"/>
        </w:rPr>
        <w:t>有收錄</w:t>
      </w:r>
      <w:r>
        <w:rPr>
          <w:rFonts w:hint="eastAsia"/>
        </w:rPr>
        <w:t>mastectomy</w:t>
      </w:r>
      <w:r>
        <w:rPr>
          <w:rFonts w:hint="eastAsia"/>
        </w:rPr>
        <w:t>病人</w:t>
      </w:r>
    </w:p>
    <w:p w:rsidR="00F34C26" w:rsidRDefault="00F34C26" w:rsidP="00F34C26">
      <w:pPr>
        <w:pStyle w:val="Question"/>
        <w:tabs>
          <w:tab w:val="clear" w:pos="1134"/>
        </w:tabs>
      </w:pPr>
      <w:r>
        <w:rPr>
          <w:rFonts w:hint="eastAsia"/>
        </w:rPr>
        <w:t>有關乳癌發生風險，下列何者</w:t>
      </w:r>
      <w:r w:rsidRPr="006A0B01">
        <w:rPr>
          <w:rFonts w:hint="eastAsia"/>
          <w:u w:val="single"/>
        </w:rPr>
        <w:t>錯誤</w:t>
      </w:r>
      <w:r>
        <w:rPr>
          <w:rFonts w:hint="eastAsia"/>
        </w:rPr>
        <w:t>？</w:t>
      </w:r>
    </w:p>
    <w:p w:rsidR="00F34C26" w:rsidRDefault="00F34C26" w:rsidP="00F34C26">
      <w:pPr>
        <w:pStyle w:val="Choice"/>
      </w:pPr>
      <w:r>
        <w:rPr>
          <w:rFonts w:hint="eastAsia"/>
        </w:rPr>
        <w:t>有</w:t>
      </w:r>
      <w:r>
        <w:rPr>
          <w:rFonts w:hint="eastAsia"/>
        </w:rPr>
        <w:t>breast cancer history</w:t>
      </w:r>
      <w:r>
        <w:rPr>
          <w:rFonts w:hint="eastAsia"/>
        </w:rPr>
        <w:t>再發生對側乳癌的風險可達</w:t>
      </w:r>
      <w:r>
        <w:rPr>
          <w:rFonts w:hint="eastAsia"/>
        </w:rPr>
        <w:t>10~15%</w:t>
      </w:r>
    </w:p>
    <w:p w:rsidR="00F34C26" w:rsidRDefault="00F34C26" w:rsidP="00F34C26">
      <w:pPr>
        <w:pStyle w:val="Choice"/>
      </w:pPr>
      <w:r>
        <w:rPr>
          <w:rFonts w:hint="eastAsia"/>
        </w:rPr>
        <w:t>25</w:t>
      </w:r>
      <w:r>
        <w:rPr>
          <w:rFonts w:hint="eastAsia"/>
        </w:rPr>
        <w:t>歲</w:t>
      </w:r>
      <w:r>
        <w:rPr>
          <w:rFonts w:hint="eastAsia"/>
        </w:rPr>
        <w:t>Hodgkin</w:t>
      </w:r>
      <w:proofErr w:type="gramStart"/>
      <w:r>
        <w:t>’</w:t>
      </w:r>
      <w:proofErr w:type="gramEnd"/>
      <w:r>
        <w:rPr>
          <w:rFonts w:hint="eastAsia"/>
        </w:rPr>
        <w:t>s disease</w:t>
      </w:r>
      <w:r>
        <w:rPr>
          <w:rFonts w:hint="eastAsia"/>
        </w:rPr>
        <w:t>經大範圍照</w:t>
      </w:r>
      <w:r w:rsidRPr="00EE315E">
        <w:rPr>
          <w:rFonts w:hint="eastAsia"/>
          <w:szCs w:val="24"/>
        </w:rPr>
        <w:t>射後</w:t>
      </w:r>
      <w:r w:rsidRPr="00EE315E">
        <w:rPr>
          <w:rFonts w:hAnsi="標楷體"/>
          <w:szCs w:val="24"/>
        </w:rPr>
        <w:t>，</w:t>
      </w:r>
      <w:r>
        <w:rPr>
          <w:rFonts w:hAnsi="標楷體" w:hint="eastAsia"/>
          <w:szCs w:val="24"/>
        </w:rPr>
        <w:t>到</w:t>
      </w:r>
      <w:r>
        <w:rPr>
          <w:rFonts w:hint="eastAsia"/>
        </w:rPr>
        <w:t>55</w:t>
      </w:r>
      <w:r>
        <w:rPr>
          <w:rFonts w:hint="eastAsia"/>
        </w:rPr>
        <w:t>歲乳癌發生率</w:t>
      </w:r>
      <w:r>
        <w:rPr>
          <w:rFonts w:hAnsi="標楷體" w:hint="eastAsia"/>
          <w:szCs w:val="24"/>
        </w:rPr>
        <w:t>可達近</w:t>
      </w:r>
      <w:r>
        <w:rPr>
          <w:rFonts w:hAnsi="標楷體" w:hint="eastAsia"/>
          <w:szCs w:val="24"/>
        </w:rPr>
        <w:t>10%</w:t>
      </w:r>
    </w:p>
    <w:p w:rsidR="00F34C26" w:rsidRDefault="00F34C26" w:rsidP="00F34C26">
      <w:pPr>
        <w:pStyle w:val="Choice"/>
      </w:pPr>
      <w:r>
        <w:rPr>
          <w:rFonts w:hint="eastAsia"/>
        </w:rPr>
        <w:t>口服避孕藥致癌的風險尚不明確</w:t>
      </w:r>
    </w:p>
    <w:p w:rsidR="00F34C26" w:rsidRDefault="00F34C26" w:rsidP="00F34C26">
      <w:pPr>
        <w:pStyle w:val="Choice"/>
      </w:pPr>
      <w:r>
        <w:rPr>
          <w:rFonts w:hint="eastAsia"/>
        </w:rPr>
        <w:t>20</w:t>
      </w:r>
      <w:r>
        <w:rPr>
          <w:rFonts w:hint="eastAsia"/>
        </w:rPr>
        <w:t>到</w:t>
      </w:r>
      <w:r>
        <w:rPr>
          <w:rFonts w:hint="eastAsia"/>
        </w:rPr>
        <w:t>25</w:t>
      </w:r>
      <w:r>
        <w:rPr>
          <w:rFonts w:hint="eastAsia"/>
        </w:rPr>
        <w:t>歲就生小孩的發生乳癌風險比</w:t>
      </w:r>
      <w:r w:rsidRPr="003A0E7A">
        <w:t>nulliparity</w:t>
      </w:r>
      <w:r>
        <w:rPr>
          <w:rFonts w:hint="eastAsia"/>
        </w:rPr>
        <w:t>少一半</w:t>
      </w:r>
    </w:p>
    <w:p w:rsidR="00F34C26" w:rsidRDefault="00F34C26" w:rsidP="00F34C26">
      <w:pPr>
        <w:pStyle w:val="Question"/>
        <w:tabs>
          <w:tab w:val="clear" w:pos="1134"/>
        </w:tabs>
      </w:pP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者不建議做乳癌</w:t>
      </w:r>
      <w:r>
        <w:rPr>
          <w:rFonts w:hint="eastAsia"/>
        </w:rPr>
        <w:t>APBI</w:t>
      </w:r>
      <w:r>
        <w:rPr>
          <w:rFonts w:hint="eastAsia"/>
        </w:rPr>
        <w:t>？</w:t>
      </w:r>
    </w:p>
    <w:p w:rsidR="00F34C26" w:rsidRDefault="00F34C26" w:rsidP="00F34C26">
      <w:pPr>
        <w:pStyle w:val="Choice"/>
      </w:pPr>
      <w:r>
        <w:rPr>
          <w:rFonts w:hint="eastAsia"/>
        </w:rPr>
        <w:t>大於</w:t>
      </w:r>
      <w:r>
        <w:rPr>
          <w:rFonts w:hint="eastAsia"/>
        </w:rPr>
        <w:t>60</w:t>
      </w:r>
      <w:r>
        <w:rPr>
          <w:rFonts w:hint="eastAsia"/>
        </w:rPr>
        <w:t>歲</w:t>
      </w:r>
    </w:p>
    <w:p w:rsidR="00F34C26" w:rsidRDefault="00F34C26" w:rsidP="00F34C26">
      <w:pPr>
        <w:pStyle w:val="Choice"/>
      </w:pPr>
      <w:r>
        <w:rPr>
          <w:rFonts w:hint="eastAsia"/>
        </w:rPr>
        <w:t>沒做腋下淋巴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樣或摘除</w:t>
      </w:r>
    </w:p>
    <w:p w:rsidR="00F34C26" w:rsidRDefault="00F34C26" w:rsidP="00F34C26">
      <w:pPr>
        <w:pStyle w:val="Choice"/>
      </w:pPr>
      <w:r>
        <w:rPr>
          <w:rFonts w:hint="eastAsia"/>
        </w:rPr>
        <w:t>ER</w:t>
      </w:r>
      <w:r>
        <w:rPr>
          <w:rFonts w:hint="eastAsia"/>
        </w:rPr>
        <w:t>陽性</w:t>
      </w:r>
    </w:p>
    <w:p w:rsidR="00F34C26" w:rsidRDefault="00F34C26" w:rsidP="00F34C26">
      <w:pPr>
        <w:pStyle w:val="Choice"/>
      </w:pPr>
      <w:r>
        <w:rPr>
          <w:rFonts w:hint="eastAsia"/>
        </w:rPr>
        <w:t>Tumor size 2 cm</w:t>
      </w:r>
    </w:p>
    <w:p w:rsidR="00F34C26" w:rsidRDefault="00F34C26" w:rsidP="00F34C26">
      <w:pPr>
        <w:pStyle w:val="Question"/>
        <w:tabs>
          <w:tab w:val="clear" w:pos="1134"/>
        </w:tabs>
      </w:pPr>
      <w:r>
        <w:rPr>
          <w:rFonts w:hint="eastAsia"/>
        </w:rPr>
        <w:t>有關乳癌</w:t>
      </w:r>
      <w:r>
        <w:rPr>
          <w:rFonts w:hint="eastAsia"/>
        </w:rPr>
        <w:t>neoadjuvant</w:t>
      </w:r>
      <w:r>
        <w:rPr>
          <w:rFonts w:hint="eastAsia"/>
        </w:rPr>
        <w:t>和</w:t>
      </w:r>
      <w:r>
        <w:rPr>
          <w:rFonts w:hint="eastAsia"/>
        </w:rPr>
        <w:t xml:space="preserve"> adjuvant </w:t>
      </w:r>
      <w:r>
        <w:t>chemotherapy</w:t>
      </w:r>
      <w:r>
        <w:rPr>
          <w:rFonts w:hint="eastAsia"/>
        </w:rPr>
        <w:t>比較，下列何者</w:t>
      </w:r>
      <w:r w:rsidRPr="006A0B01">
        <w:rPr>
          <w:rFonts w:hint="eastAsia"/>
          <w:u w:val="single"/>
        </w:rPr>
        <w:t>錯誤</w:t>
      </w:r>
      <w:r>
        <w:rPr>
          <w:rFonts w:hint="eastAsia"/>
        </w:rPr>
        <w:t>？</w:t>
      </w:r>
    </w:p>
    <w:p w:rsidR="00F34C26" w:rsidRDefault="00F34C26" w:rsidP="00F34C26">
      <w:pPr>
        <w:pStyle w:val="Choice"/>
      </w:pPr>
      <w:r>
        <w:t>N</w:t>
      </w:r>
      <w:r>
        <w:rPr>
          <w:rFonts w:hint="eastAsia"/>
        </w:rPr>
        <w:t>eoadjuvant</w:t>
      </w:r>
      <w:r>
        <w:rPr>
          <w:rFonts w:hint="eastAsia"/>
        </w:rPr>
        <w:t>有八成機會縮小腫瘤</w:t>
      </w:r>
    </w:p>
    <w:p w:rsidR="00F34C26" w:rsidRDefault="00F34C26" w:rsidP="00F34C26">
      <w:pPr>
        <w:pStyle w:val="Choice"/>
      </w:pPr>
      <w:r>
        <w:t>L</w:t>
      </w:r>
      <w:r>
        <w:rPr>
          <w:rFonts w:hint="eastAsia"/>
        </w:rPr>
        <w:t>ocoregional recurrence</w:t>
      </w:r>
      <w:r>
        <w:rPr>
          <w:rFonts w:hint="eastAsia"/>
        </w:rPr>
        <w:t>比率一樣</w:t>
      </w:r>
    </w:p>
    <w:p w:rsidR="00F34C26" w:rsidRDefault="00F34C26" w:rsidP="00F34C26">
      <w:pPr>
        <w:pStyle w:val="Choice"/>
      </w:pPr>
      <w:r>
        <w:rPr>
          <w:rFonts w:hint="eastAsia"/>
        </w:rPr>
        <w:t>Distant metastasis</w:t>
      </w:r>
      <w:r>
        <w:rPr>
          <w:rFonts w:hint="eastAsia"/>
        </w:rPr>
        <w:t>比率一樣</w:t>
      </w:r>
    </w:p>
    <w:p w:rsidR="00F34C26" w:rsidRDefault="00F34C26" w:rsidP="00F34C26">
      <w:pPr>
        <w:pStyle w:val="Choice"/>
      </w:pPr>
      <w:r>
        <w:rPr>
          <w:rFonts w:hint="eastAsia"/>
        </w:rPr>
        <w:t>Overall survival</w:t>
      </w:r>
      <w:r>
        <w:rPr>
          <w:rFonts w:hint="eastAsia"/>
        </w:rPr>
        <w:t>一樣</w:t>
      </w:r>
    </w:p>
    <w:p w:rsidR="00F34C26" w:rsidRPr="006A0B01" w:rsidRDefault="00F34C26" w:rsidP="00F34C26">
      <w:pPr>
        <w:pStyle w:val="Question"/>
        <w:tabs>
          <w:tab w:val="clear" w:pos="1134"/>
        </w:tabs>
      </w:pPr>
      <w:r w:rsidRPr="006A0B01">
        <w:rPr>
          <w:rFonts w:hint="eastAsia"/>
        </w:rPr>
        <w:t>有關可能是</w:t>
      </w:r>
      <w:r w:rsidRPr="006A0B01">
        <w:rPr>
          <w:rFonts w:hint="eastAsia"/>
        </w:rPr>
        <w:t>occult breast cancer</w:t>
      </w:r>
      <w:r w:rsidRPr="006A0B01">
        <w:rPr>
          <w:rFonts w:hint="eastAsia"/>
        </w:rPr>
        <w:t>的腋下淋巴轉移，下列何者</w:t>
      </w:r>
      <w:r w:rsidRPr="006A0B01">
        <w:rPr>
          <w:rFonts w:hint="eastAsia"/>
          <w:u w:val="single"/>
        </w:rPr>
        <w:t>錯誤</w:t>
      </w:r>
      <w:r w:rsidRPr="006A0B01">
        <w:rPr>
          <w:rFonts w:hint="eastAsia"/>
        </w:rPr>
        <w:t>？</w:t>
      </w:r>
    </w:p>
    <w:p w:rsidR="00F34C26" w:rsidRDefault="00F34C26" w:rsidP="00F34C26">
      <w:pPr>
        <w:pStyle w:val="Choice"/>
      </w:pPr>
      <w:r>
        <w:rPr>
          <w:rFonts w:hint="eastAsia"/>
        </w:rPr>
        <w:t>若不治療乳房，則</w:t>
      </w:r>
      <w:proofErr w:type="gramStart"/>
      <w:r>
        <w:rPr>
          <w:rFonts w:hint="eastAsia"/>
        </w:rPr>
        <w:t>未來同側乳房</w:t>
      </w:r>
      <w:proofErr w:type="gramEnd"/>
      <w:r>
        <w:rPr>
          <w:rFonts w:hint="eastAsia"/>
        </w:rPr>
        <w:t>復發率可達</w:t>
      </w:r>
      <w:r>
        <w:rPr>
          <w:rFonts w:hint="eastAsia"/>
        </w:rPr>
        <w:t>50%</w:t>
      </w:r>
    </w:p>
    <w:p w:rsidR="00F34C26" w:rsidRDefault="00F34C26" w:rsidP="00F34C26">
      <w:pPr>
        <w:pStyle w:val="Choice"/>
      </w:pP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不到乳癌的</w:t>
      </w:r>
      <w:r>
        <w:rPr>
          <w:rFonts w:hint="eastAsia"/>
        </w:rPr>
        <w:t>1%</w:t>
      </w:r>
    </w:p>
    <w:p w:rsidR="00F34C26" w:rsidRDefault="00F34C26" w:rsidP="00F34C26">
      <w:pPr>
        <w:pStyle w:val="Choice"/>
      </w:pPr>
      <w:r>
        <w:rPr>
          <w:rFonts w:hint="eastAsia"/>
        </w:rPr>
        <w:t>不建議只拿腋下淋巴加上</w:t>
      </w:r>
      <w:r>
        <w:rPr>
          <w:rFonts w:hint="eastAsia"/>
        </w:rPr>
        <w:t>whole breast irradiation</w:t>
      </w:r>
    </w:p>
    <w:p w:rsidR="00F34C26" w:rsidRDefault="00F34C26" w:rsidP="00F34C26">
      <w:pPr>
        <w:pStyle w:val="Choice"/>
      </w:pPr>
      <w:r>
        <w:rPr>
          <w:rFonts w:hint="eastAsia"/>
        </w:rPr>
        <w:t>MRI</w:t>
      </w:r>
      <w:r>
        <w:rPr>
          <w:rFonts w:hint="eastAsia"/>
        </w:rPr>
        <w:t>可偵測到</w:t>
      </w:r>
      <w:r>
        <w:rPr>
          <w:rFonts w:hint="eastAsia"/>
        </w:rPr>
        <w:t xml:space="preserve">5mm </w:t>
      </w:r>
      <w:r>
        <w:rPr>
          <w:rFonts w:hint="eastAsia"/>
        </w:rPr>
        <w:t>的</w:t>
      </w:r>
      <w:r>
        <w:rPr>
          <w:rFonts w:hint="eastAsia"/>
        </w:rPr>
        <w:t>breast tumor</w:t>
      </w:r>
    </w:p>
    <w:p w:rsidR="00652B95" w:rsidRPr="006A0B01" w:rsidRDefault="00652B95" w:rsidP="00652B95">
      <w:pPr>
        <w:pStyle w:val="Question"/>
      </w:pPr>
      <w:r w:rsidRPr="006A0B01">
        <w:rPr>
          <w:rFonts w:hint="eastAsia"/>
        </w:rPr>
        <w:t>關於</w:t>
      </w:r>
      <w:r w:rsidRPr="006A0B01">
        <w:rPr>
          <w:rFonts w:hint="eastAsia"/>
        </w:rPr>
        <w:t>START-B trial</w:t>
      </w:r>
      <w:r w:rsidRPr="006A0B01">
        <w:rPr>
          <w:rFonts w:hint="eastAsia"/>
        </w:rPr>
        <w:t>下列何者</w:t>
      </w:r>
      <w:r w:rsidRPr="006A0B01">
        <w:rPr>
          <w:rFonts w:hint="eastAsia"/>
          <w:u w:val="single"/>
        </w:rPr>
        <w:t>錯誤</w:t>
      </w:r>
      <w:r w:rsidRPr="006A0B01">
        <w:rPr>
          <w:rFonts w:hint="eastAsia"/>
        </w:rPr>
        <w:t>？</w:t>
      </w:r>
    </w:p>
    <w:p w:rsidR="00652B95" w:rsidRPr="00D5395A" w:rsidRDefault="00652B95" w:rsidP="00652B95">
      <w:pPr>
        <w:pStyle w:val="Choice"/>
      </w:pPr>
      <w:r w:rsidRPr="00D5395A">
        <w:rPr>
          <w:rFonts w:hint="eastAsia"/>
        </w:rPr>
        <w:t>hypofractionation</w:t>
      </w:r>
      <w:r w:rsidRPr="00D5395A">
        <w:rPr>
          <w:rFonts w:hint="eastAsia"/>
        </w:rPr>
        <w:t>組</w:t>
      </w:r>
      <w:r w:rsidRPr="00D5395A">
        <w:rPr>
          <w:rFonts w:hint="eastAsia"/>
        </w:rPr>
        <w:t>whole breast</w:t>
      </w:r>
      <w:r w:rsidRPr="00D5395A">
        <w:rPr>
          <w:rFonts w:hint="eastAsia"/>
        </w:rPr>
        <w:t>療程為</w:t>
      </w:r>
      <w:r w:rsidRPr="00D5395A">
        <w:rPr>
          <w:rFonts w:hint="eastAsia"/>
        </w:rPr>
        <w:t>3</w:t>
      </w:r>
      <w:proofErr w:type="gramStart"/>
      <w:r w:rsidRPr="00D5395A">
        <w:rPr>
          <w:rFonts w:hint="eastAsia"/>
        </w:rPr>
        <w:t>週</w:t>
      </w:r>
      <w:proofErr w:type="gramEnd"/>
    </w:p>
    <w:p w:rsidR="00652B95" w:rsidRPr="00D5395A" w:rsidRDefault="00652B95" w:rsidP="00652B95">
      <w:pPr>
        <w:pStyle w:val="Choice"/>
      </w:pPr>
      <w:r w:rsidRPr="00D5395A">
        <w:rPr>
          <w:rFonts w:hint="eastAsia"/>
        </w:rPr>
        <w:t>收錄</w:t>
      </w:r>
      <w:r w:rsidRPr="00D5395A">
        <w:rPr>
          <w:rFonts w:hint="eastAsia"/>
        </w:rPr>
        <w:t>pT1-3</w:t>
      </w:r>
      <w:r w:rsidRPr="00D5395A">
        <w:rPr>
          <w:rFonts w:hint="eastAsia"/>
        </w:rPr>
        <w:t>病人</w:t>
      </w:r>
      <w:r w:rsidRPr="00D5395A">
        <w:rPr>
          <w:rFonts w:hint="eastAsia"/>
        </w:rPr>
        <w:t xml:space="preserve"> </w:t>
      </w:r>
    </w:p>
    <w:p w:rsidR="00652B95" w:rsidRPr="00D5395A" w:rsidRDefault="00652B95" w:rsidP="00652B95">
      <w:pPr>
        <w:pStyle w:val="Choice"/>
      </w:pPr>
      <w:r w:rsidRPr="00D5395A">
        <w:rPr>
          <w:rFonts w:hint="eastAsia"/>
        </w:rPr>
        <w:t>hypofractionation</w:t>
      </w:r>
      <w:r w:rsidRPr="00D5395A">
        <w:rPr>
          <w:rFonts w:hint="eastAsia"/>
        </w:rPr>
        <w:t>組劑量為</w:t>
      </w:r>
      <w:r w:rsidRPr="00D5395A">
        <w:rPr>
          <w:rFonts w:hint="eastAsia"/>
        </w:rPr>
        <w:t xml:space="preserve">42.5 </w:t>
      </w:r>
      <w:proofErr w:type="spellStart"/>
      <w:r w:rsidRPr="00D5395A">
        <w:rPr>
          <w:rFonts w:hint="eastAsia"/>
        </w:rPr>
        <w:t>Gy</w:t>
      </w:r>
      <w:proofErr w:type="spellEnd"/>
    </w:p>
    <w:p w:rsidR="00FF28F8" w:rsidRDefault="00652B95" w:rsidP="00652B95">
      <w:pPr>
        <w:pStyle w:val="Choice"/>
      </w:pPr>
      <w:r w:rsidRPr="00CA440C">
        <w:rPr>
          <w:rFonts w:hint="eastAsia"/>
        </w:rPr>
        <w:lastRenderedPageBreak/>
        <w:t>hypofractionation</w:t>
      </w:r>
      <w:r w:rsidRPr="00CA440C">
        <w:rPr>
          <w:rFonts w:hint="eastAsia"/>
        </w:rPr>
        <w:t>組</w:t>
      </w:r>
      <w:r>
        <w:rPr>
          <w:rFonts w:hint="eastAsia"/>
        </w:rPr>
        <w:t>和</w:t>
      </w:r>
      <w:r>
        <w:rPr>
          <w:rFonts w:hint="eastAsia"/>
        </w:rPr>
        <w:t>conventional RT</w:t>
      </w:r>
      <w:r w:rsidRPr="00CA440C">
        <w:rPr>
          <w:rFonts w:hint="eastAsia"/>
        </w:rPr>
        <w:t>組</w:t>
      </w:r>
      <w:r>
        <w:rPr>
          <w:rFonts w:hint="eastAsia"/>
        </w:rPr>
        <w:t>局部復發率無差異</w:t>
      </w:r>
    </w:p>
    <w:p w:rsidR="00F34C26" w:rsidRDefault="00F34C26" w:rsidP="00F34C26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>
        <w:rPr>
          <w:rFonts w:hint="eastAsia"/>
        </w:rPr>
        <w:t>breast cancer START A trial</w:t>
      </w:r>
      <w:r>
        <w:rPr>
          <w:rFonts w:hint="eastAsia"/>
        </w:rPr>
        <w:t>，下列何者正確？</w:t>
      </w:r>
    </w:p>
    <w:p w:rsidR="00F34C26" w:rsidRDefault="00F34C26" w:rsidP="00F34C26">
      <w:pPr>
        <w:pStyle w:val="Choice"/>
      </w:pPr>
      <w:r>
        <w:rPr>
          <w:rFonts w:hint="eastAsia"/>
        </w:rPr>
        <w:t>只收錄</w:t>
      </w:r>
      <w:r>
        <w:rPr>
          <w:rFonts w:hint="eastAsia"/>
        </w:rPr>
        <w:t>pN0</w:t>
      </w:r>
      <w:r>
        <w:rPr>
          <w:rFonts w:hint="eastAsia"/>
        </w:rPr>
        <w:t>病人</w:t>
      </w:r>
    </w:p>
    <w:p w:rsidR="00F34C26" w:rsidRDefault="00F34C26" w:rsidP="00F34C26">
      <w:pPr>
        <w:pStyle w:val="Choice"/>
      </w:pPr>
      <w:r>
        <w:rPr>
          <w:rFonts w:hint="eastAsia"/>
        </w:rPr>
        <w:t>只收錄</w:t>
      </w:r>
      <w:r>
        <w:rPr>
          <w:rFonts w:hint="eastAsia"/>
        </w:rPr>
        <w:t>pT1-2</w:t>
      </w:r>
      <w:r>
        <w:rPr>
          <w:rFonts w:hint="eastAsia"/>
        </w:rPr>
        <w:t>病人</w:t>
      </w:r>
    </w:p>
    <w:p w:rsidR="00F34C26" w:rsidRDefault="00F34C26" w:rsidP="00F34C26">
      <w:pPr>
        <w:pStyle w:val="Choice"/>
      </w:pPr>
      <w:r>
        <w:rPr>
          <w:rFonts w:hint="eastAsia"/>
        </w:rPr>
        <w:t>療程皆五</w:t>
      </w:r>
      <w:proofErr w:type="gramStart"/>
      <w:r>
        <w:rPr>
          <w:rFonts w:hint="eastAsia"/>
        </w:rPr>
        <w:t>週</w:t>
      </w:r>
      <w:proofErr w:type="gramEnd"/>
    </w:p>
    <w:p w:rsidR="00F34C26" w:rsidRDefault="00F34C26" w:rsidP="00F34C26">
      <w:pPr>
        <w:pStyle w:val="Choice"/>
      </w:pPr>
      <w:r>
        <w:rPr>
          <w:rFonts w:hint="eastAsia"/>
        </w:rPr>
        <w:t>放射治療不照腋下或鎖骨上淋巴結</w:t>
      </w:r>
    </w:p>
    <w:p w:rsidR="00EA42A7" w:rsidRDefault="00EA42A7" w:rsidP="00EA42A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CF162B">
        <w:rPr>
          <w:rFonts w:hint="eastAsia"/>
        </w:rPr>
        <w:t>乳房</w:t>
      </w:r>
      <w:r w:rsidR="00CF162B">
        <w:rPr>
          <w:rFonts w:hint="eastAsia"/>
        </w:rPr>
        <w:t>P</w:t>
      </w:r>
      <w:r w:rsidR="006635C3">
        <w:rPr>
          <w:rFonts w:hint="eastAsia"/>
        </w:rPr>
        <w:t>a</w:t>
      </w:r>
      <w:r w:rsidR="00CF162B">
        <w:rPr>
          <w:rFonts w:hint="eastAsia"/>
        </w:rPr>
        <w:t>get</w:t>
      </w:r>
      <w:proofErr w:type="gramStart"/>
      <w:r w:rsidR="00CF162B">
        <w:t>’</w:t>
      </w:r>
      <w:proofErr w:type="gramEnd"/>
      <w:r w:rsidR="00CF162B">
        <w:rPr>
          <w:rFonts w:hint="eastAsia"/>
        </w:rPr>
        <w:t>s disease</w:t>
      </w:r>
      <w:r w:rsidR="00CF162B">
        <w:rPr>
          <w:rFonts w:hint="eastAsia"/>
        </w:rPr>
        <w:t>，下列何者</w:t>
      </w:r>
      <w:r w:rsidR="006A0B01" w:rsidRPr="006A0B01">
        <w:rPr>
          <w:rFonts w:hint="eastAsia"/>
          <w:u w:val="single"/>
        </w:rPr>
        <w:t>錯誤</w:t>
      </w:r>
      <w:r>
        <w:rPr>
          <w:rFonts w:hint="eastAsia"/>
        </w:rPr>
        <w:t>？</w:t>
      </w:r>
    </w:p>
    <w:p w:rsidR="00EA42A7" w:rsidRDefault="00CF162B" w:rsidP="00EA42A7">
      <w:pPr>
        <w:pStyle w:val="Choice"/>
      </w:pPr>
      <w:r>
        <w:rPr>
          <w:rFonts w:hint="eastAsia"/>
        </w:rPr>
        <w:t>病變侷限在</w:t>
      </w:r>
      <w:r>
        <w:rPr>
          <w:rFonts w:hint="eastAsia"/>
        </w:rPr>
        <w:t>epidermis</w:t>
      </w:r>
    </w:p>
    <w:p w:rsidR="00EA42A7" w:rsidRDefault="006635C3" w:rsidP="00EA42A7">
      <w:pPr>
        <w:pStyle w:val="Choice"/>
      </w:pPr>
      <w:r>
        <w:rPr>
          <w:rFonts w:hint="eastAsia"/>
        </w:rPr>
        <w:t>就算沒有摸到腫塊，也有高達六到八成的機會伴隨</w:t>
      </w:r>
      <w:r>
        <w:rPr>
          <w:rFonts w:hint="eastAsia"/>
        </w:rPr>
        <w:t>breast DCIS</w:t>
      </w:r>
    </w:p>
    <w:p w:rsidR="00EA42A7" w:rsidRDefault="006635C3" w:rsidP="00EA42A7">
      <w:pPr>
        <w:pStyle w:val="Choice"/>
      </w:pPr>
      <w:r>
        <w:rPr>
          <w:rFonts w:hint="eastAsia"/>
        </w:rPr>
        <w:t>標準治療方式是乳房保留手術</w:t>
      </w:r>
      <w:proofErr w:type="gramStart"/>
      <w:r>
        <w:rPr>
          <w:rFonts w:hint="eastAsia"/>
        </w:rPr>
        <w:t>加上全乳放射治療</w:t>
      </w:r>
      <w:proofErr w:type="gramEnd"/>
    </w:p>
    <w:p w:rsidR="00EA42A7" w:rsidRDefault="00B5258A" w:rsidP="00EA42A7">
      <w:pPr>
        <w:pStyle w:val="Choice"/>
      </w:pPr>
      <w:r>
        <w:rPr>
          <w:rFonts w:hint="eastAsia"/>
        </w:rPr>
        <w:t>乳房保留手術是包含保留</w:t>
      </w:r>
      <w:r>
        <w:rPr>
          <w:rFonts w:hint="eastAsia"/>
        </w:rPr>
        <w:t>nipple</w:t>
      </w:r>
    </w:p>
    <w:p w:rsidR="00EA42A7" w:rsidRDefault="00EA42A7" w:rsidP="00EA42A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7B36AF">
        <w:rPr>
          <w:rFonts w:hint="eastAsia"/>
        </w:rPr>
        <w:t>乳房</w:t>
      </w:r>
      <w:r w:rsidR="007B36AF">
        <w:rPr>
          <w:rFonts w:hint="eastAsia"/>
        </w:rPr>
        <w:t>DCIS</w:t>
      </w:r>
      <w:r>
        <w:rPr>
          <w:rFonts w:hint="eastAsia"/>
        </w:rPr>
        <w:t>，下列何者</w:t>
      </w:r>
      <w:r w:rsidR="006A0B01" w:rsidRPr="006A0B01">
        <w:rPr>
          <w:rFonts w:hint="eastAsia"/>
          <w:u w:val="single"/>
        </w:rPr>
        <w:t>錯誤</w:t>
      </w:r>
      <w:r>
        <w:rPr>
          <w:rFonts w:hint="eastAsia"/>
        </w:rPr>
        <w:t>？</w:t>
      </w:r>
    </w:p>
    <w:p w:rsidR="00EA42A7" w:rsidRDefault="00C31292" w:rsidP="00EA42A7">
      <w:pPr>
        <w:pStyle w:val="Choice"/>
      </w:pPr>
      <w:r>
        <w:rPr>
          <w:rFonts w:hint="eastAsia"/>
        </w:rPr>
        <w:t>反覆乳房保留手術皆</w:t>
      </w:r>
      <w:r>
        <w:rPr>
          <w:rFonts w:hint="eastAsia"/>
        </w:rPr>
        <w:t>positive margin</w:t>
      </w:r>
      <w:r>
        <w:rPr>
          <w:rFonts w:hint="eastAsia"/>
        </w:rPr>
        <w:t>不適合做</w:t>
      </w:r>
      <w:r>
        <w:rPr>
          <w:rFonts w:hint="eastAsia"/>
        </w:rPr>
        <w:t>radiotherapy</w:t>
      </w:r>
      <w:r>
        <w:rPr>
          <w:rFonts w:hint="eastAsia"/>
        </w:rPr>
        <w:t>而應全切除</w:t>
      </w:r>
    </w:p>
    <w:p w:rsidR="00EA42A7" w:rsidRDefault="00C31292" w:rsidP="00EA42A7">
      <w:pPr>
        <w:pStyle w:val="Choice"/>
      </w:pPr>
      <w:r>
        <w:rPr>
          <w:rFonts w:hint="eastAsia"/>
        </w:rPr>
        <w:t>乳房保留手術病理報告在預後因子皆良好情況未必要</w:t>
      </w:r>
      <w:r>
        <w:rPr>
          <w:rFonts w:hint="eastAsia"/>
        </w:rPr>
        <w:t>radiotherapy</w:t>
      </w:r>
    </w:p>
    <w:p w:rsidR="00EA42A7" w:rsidRDefault="004D1474" w:rsidP="00EA42A7">
      <w:pPr>
        <w:pStyle w:val="Choice"/>
      </w:pPr>
      <w:r>
        <w:rPr>
          <w:rFonts w:hint="eastAsia"/>
        </w:rPr>
        <w:t>乳房保留手術加上</w:t>
      </w:r>
      <w:r>
        <w:rPr>
          <w:rFonts w:hint="eastAsia"/>
        </w:rPr>
        <w:t>radiotherapy</w:t>
      </w:r>
      <w:r>
        <w:rPr>
          <w:rFonts w:hint="eastAsia"/>
        </w:rPr>
        <w:t>的</w:t>
      </w:r>
      <w:r w:rsidR="00641609">
        <w:rPr>
          <w:rFonts w:hint="eastAsia"/>
        </w:rPr>
        <w:t>局部</w:t>
      </w:r>
      <w:r>
        <w:rPr>
          <w:rFonts w:hint="eastAsia"/>
        </w:rPr>
        <w:t>復發率高於乳房全切除</w:t>
      </w:r>
    </w:p>
    <w:p w:rsidR="00EA42A7" w:rsidRDefault="00641609" w:rsidP="00EA42A7">
      <w:pPr>
        <w:pStyle w:val="Choice"/>
      </w:pPr>
      <w:r>
        <w:t>A</w:t>
      </w:r>
      <w:r>
        <w:rPr>
          <w:rFonts w:hint="eastAsia"/>
        </w:rPr>
        <w:t>ge</w:t>
      </w:r>
      <w:r>
        <w:rPr>
          <w:rFonts w:hint="eastAsia"/>
        </w:rPr>
        <w:t>並非是乳房保留治療後的局部復發因子</w:t>
      </w:r>
    </w:p>
    <w:p w:rsidR="001776E7" w:rsidRPr="006A0B01" w:rsidRDefault="001776E7" w:rsidP="001776E7">
      <w:pPr>
        <w:pStyle w:val="Question"/>
        <w:tabs>
          <w:tab w:val="clear" w:pos="1134"/>
        </w:tabs>
      </w:pPr>
      <w:r w:rsidRPr="006A0B01">
        <w:rPr>
          <w:rFonts w:hint="eastAsia"/>
        </w:rPr>
        <w:t>下列</w:t>
      </w:r>
      <w:r w:rsidR="00C96485" w:rsidRPr="006A0B01">
        <w:rPr>
          <w:rFonts w:hint="eastAsia"/>
        </w:rPr>
        <w:t>關於懷孕發生乳癌</w:t>
      </w:r>
      <w:r w:rsidRPr="006A0B01">
        <w:rPr>
          <w:rFonts w:hint="eastAsia"/>
        </w:rPr>
        <w:t>何者</w:t>
      </w:r>
      <w:r w:rsidR="006A0B01" w:rsidRPr="006A0B01">
        <w:rPr>
          <w:rFonts w:hint="eastAsia"/>
          <w:u w:val="single"/>
        </w:rPr>
        <w:t>錯誤</w:t>
      </w:r>
      <w:r w:rsidR="006A74A5" w:rsidRPr="006A0B01">
        <w:rPr>
          <w:rFonts w:hint="eastAsia"/>
        </w:rPr>
        <w:t>?</w:t>
      </w:r>
    </w:p>
    <w:p w:rsidR="001776E7" w:rsidRPr="00C96485" w:rsidRDefault="00C96485" w:rsidP="001776E7">
      <w:pPr>
        <w:pStyle w:val="Choice"/>
      </w:pPr>
      <w:r>
        <w:rPr>
          <w:rFonts w:hint="eastAsia"/>
        </w:rPr>
        <w:t>現今</w:t>
      </w:r>
      <w:r w:rsidRPr="00C96485">
        <w:rPr>
          <w:rFonts w:hint="eastAsia"/>
        </w:rPr>
        <w:t>懷孕發生乳癌機率</w:t>
      </w:r>
      <w:r>
        <w:rPr>
          <w:rFonts w:hint="eastAsia"/>
        </w:rPr>
        <w:t>較以往</w:t>
      </w:r>
      <w:r w:rsidRPr="00C96485">
        <w:rPr>
          <w:rFonts w:hint="eastAsia"/>
        </w:rPr>
        <w:t>高</w:t>
      </w:r>
    </w:p>
    <w:p w:rsidR="001776E7" w:rsidRDefault="00C96485" w:rsidP="001776E7">
      <w:pPr>
        <w:pStyle w:val="Choice"/>
      </w:pPr>
      <w:r>
        <w:rPr>
          <w:rFonts w:hint="eastAsia"/>
        </w:rPr>
        <w:t>ER</w:t>
      </w:r>
      <w:r>
        <w:rPr>
          <w:rFonts w:hint="eastAsia"/>
        </w:rPr>
        <w:t>與</w:t>
      </w:r>
      <w:r>
        <w:rPr>
          <w:rFonts w:hint="eastAsia"/>
        </w:rPr>
        <w:t>PR</w:t>
      </w:r>
      <w:r>
        <w:rPr>
          <w:rFonts w:hint="eastAsia"/>
        </w:rPr>
        <w:t>陽性率不到五成</w:t>
      </w:r>
    </w:p>
    <w:p w:rsidR="00D0659B" w:rsidRDefault="00D0659B" w:rsidP="001776E7">
      <w:pPr>
        <w:pStyle w:val="Choice"/>
      </w:pPr>
      <w:r>
        <w:rPr>
          <w:rFonts w:hint="eastAsia"/>
        </w:rPr>
        <w:t>發生在第一或二</w:t>
      </w:r>
      <w:r>
        <w:rPr>
          <w:rFonts w:hint="eastAsia"/>
        </w:rPr>
        <w:t>trimester</w:t>
      </w:r>
      <w:r>
        <w:rPr>
          <w:rFonts w:hint="eastAsia"/>
        </w:rPr>
        <w:t>若引產無證據顯示</w:t>
      </w:r>
      <w:r w:rsidR="00271DF0">
        <w:rPr>
          <w:rFonts w:hint="eastAsia"/>
        </w:rPr>
        <w:t>影</w:t>
      </w:r>
      <w:r>
        <w:rPr>
          <w:rFonts w:hint="eastAsia"/>
        </w:rPr>
        <w:t>響存活</w:t>
      </w:r>
    </w:p>
    <w:p w:rsidR="001776E7" w:rsidRDefault="00D0659B" w:rsidP="001776E7">
      <w:pPr>
        <w:pStyle w:val="Choice"/>
      </w:pPr>
      <w:r>
        <w:rPr>
          <w:rFonts w:hint="eastAsia"/>
        </w:rPr>
        <w:t>發生在第三</w:t>
      </w:r>
      <w:r>
        <w:rPr>
          <w:rFonts w:hint="eastAsia"/>
        </w:rPr>
        <w:t>trimester</w:t>
      </w:r>
      <w:r>
        <w:rPr>
          <w:rFonts w:hint="eastAsia"/>
        </w:rPr>
        <w:t>可考慮乳房保留手術</w:t>
      </w:r>
      <w:r>
        <w:rPr>
          <w:rFonts w:hint="eastAsia"/>
        </w:rPr>
        <w:t xml:space="preserve"> </w:t>
      </w:r>
    </w:p>
    <w:p w:rsidR="00125BD4" w:rsidRPr="008255D8" w:rsidRDefault="00125BD4" w:rsidP="00125BD4">
      <w:pPr>
        <w:pStyle w:val="Question"/>
        <w:numPr>
          <w:ilvl w:val="0"/>
          <w:numId w:val="0"/>
        </w:numPr>
        <w:ind w:left="1134"/>
      </w:pPr>
      <w:r>
        <w:rPr>
          <w:rFonts w:hint="eastAsia"/>
        </w:rPr>
        <w:t>答案</w:t>
      </w:r>
      <w:r>
        <w:rPr>
          <w:rFonts w:hint="eastAsia"/>
        </w:rPr>
        <w:t>(A) 1~3 (B) 4~6 (C) 7~9 (D) 10~1</w:t>
      </w:r>
      <w:r w:rsidR="00FC7A42">
        <w:t>2</w:t>
      </w:r>
    </w:p>
    <w:p w:rsidR="00641609" w:rsidRPr="00641609" w:rsidRDefault="00641609" w:rsidP="00641609">
      <w:pPr>
        <w:pStyle w:val="Question"/>
        <w:numPr>
          <w:ilvl w:val="0"/>
          <w:numId w:val="0"/>
        </w:numPr>
        <w:ind w:left="1134"/>
      </w:pPr>
      <w:bookmarkStart w:id="0" w:name="_GoBack"/>
      <w:bookmarkEnd w:id="0"/>
    </w:p>
    <w:sectPr w:rsidR="00641609" w:rsidRPr="00641609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ADE" w:rsidRDefault="001E0ADE">
      <w:r>
        <w:separator/>
      </w:r>
    </w:p>
  </w:endnote>
  <w:endnote w:type="continuationSeparator" w:id="0">
    <w:p w:rsidR="001E0ADE" w:rsidRDefault="001E0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ADE" w:rsidRDefault="001E0ADE">
      <w:r>
        <w:separator/>
      </w:r>
    </w:p>
  </w:footnote>
  <w:footnote w:type="continuationSeparator" w:id="0">
    <w:p w:rsidR="001E0ADE" w:rsidRDefault="001E0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E10874CC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51DA6E0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14EA27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DE69C8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68ECB5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0142A68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8638903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D130B0D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276365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88D86BE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28AEDE5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CC865F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D2A6EA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D1C857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6AACE24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E36E66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B2EA65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D5E97A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0344C7CA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19042446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FC0E2EB0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8E9EDD7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8F541B66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9014C966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7E82BA8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3A2E670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4A870CC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24CC0F9C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18C26F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33CD14A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AD8A1DD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36E2DA06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BA328C3C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65803610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6256E88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0BE8FCF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E14A4F8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692FA4A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6F964EA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0C0EB58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580327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89146FF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62A6FE7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B768BD4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6F8000B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31866A1C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936233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BCCA48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8C8AD7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FFC3FE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CC236BA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4C04BD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C9AC499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4FE3B3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478C7FB9"/>
    <w:multiLevelType w:val="hybridMultilevel"/>
    <w:tmpl w:val="96EC4890"/>
    <w:lvl w:ilvl="0" w:tplc="6332CDB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A623F4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49019B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8FCB65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4998AC16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E0CDF0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C44E89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4F69946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8F4CCA2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4" w15:restartNumberingAfterBreak="0">
    <w:nsid w:val="4ACD4D72"/>
    <w:multiLevelType w:val="hybridMultilevel"/>
    <w:tmpl w:val="11CAEAEA"/>
    <w:lvl w:ilvl="0" w:tplc="94AE5A24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7CCC3C0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780A7B5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B5C014CC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4F96B58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04F8FAC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EF065C6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FC22555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59E6529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5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6" w15:restartNumberingAfterBreak="0">
    <w:nsid w:val="608756EC"/>
    <w:multiLevelType w:val="multilevel"/>
    <w:tmpl w:val="4EEAD496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7" w15:restartNumberingAfterBreak="0">
    <w:nsid w:val="68CB0A71"/>
    <w:multiLevelType w:val="hybridMultilevel"/>
    <w:tmpl w:val="D3C6D4D8"/>
    <w:lvl w:ilvl="0" w:tplc="A7669ED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CBA39E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826933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B1476A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524BDB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794B51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992EEFB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A0238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47817F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8" w15:restartNumberingAfterBreak="0">
    <w:nsid w:val="729D3890"/>
    <w:multiLevelType w:val="hybridMultilevel"/>
    <w:tmpl w:val="75FA8C84"/>
    <w:lvl w:ilvl="0" w:tplc="F0E2BFB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471A33D4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A58E18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1E702B6C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5B9E398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2009EA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201C2FF4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9FC7DB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122CA38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0" w15:restartNumberingAfterBreak="0">
    <w:nsid w:val="7D3F315B"/>
    <w:multiLevelType w:val="hybridMultilevel"/>
    <w:tmpl w:val="6554D312"/>
    <w:lvl w:ilvl="0" w:tplc="EC4A93AA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8BC80AF2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572221E6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F6549B56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BBB007B2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8160AF96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A8C03B4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63180468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86145364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6"/>
  </w:num>
  <w:num w:numId="2">
    <w:abstractNumId w:val="16"/>
  </w:num>
  <w:num w:numId="3">
    <w:abstractNumId w:val="9"/>
  </w:num>
  <w:num w:numId="4">
    <w:abstractNumId w:val="6"/>
  </w:num>
  <w:num w:numId="5">
    <w:abstractNumId w:val="20"/>
  </w:num>
  <w:num w:numId="6">
    <w:abstractNumId w:val="10"/>
  </w:num>
  <w:num w:numId="7">
    <w:abstractNumId w:val="17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14"/>
  </w:num>
  <w:num w:numId="14">
    <w:abstractNumId w:val="4"/>
  </w:num>
  <w:num w:numId="15">
    <w:abstractNumId w:val="12"/>
  </w:num>
  <w:num w:numId="16">
    <w:abstractNumId w:val="3"/>
  </w:num>
  <w:num w:numId="17">
    <w:abstractNumId w:val="18"/>
  </w:num>
  <w:num w:numId="18">
    <w:abstractNumId w:val="0"/>
  </w:num>
  <w:num w:numId="19">
    <w:abstractNumId w:val="7"/>
  </w:num>
  <w:num w:numId="20">
    <w:abstractNumId w:val="19"/>
  </w:num>
  <w:num w:numId="21">
    <w:abstractNumId w:val="1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29"/>
    <w:rsid w:val="000003D5"/>
    <w:rsid w:val="00017342"/>
    <w:rsid w:val="000303A5"/>
    <w:rsid w:val="0009181F"/>
    <w:rsid w:val="00094143"/>
    <w:rsid w:val="00096FEC"/>
    <w:rsid w:val="000A57F7"/>
    <w:rsid w:val="000C53C6"/>
    <w:rsid w:val="000D7DA8"/>
    <w:rsid w:val="00101D95"/>
    <w:rsid w:val="00102702"/>
    <w:rsid w:val="00113AF9"/>
    <w:rsid w:val="00115E2B"/>
    <w:rsid w:val="00125BD4"/>
    <w:rsid w:val="00135702"/>
    <w:rsid w:val="00136AAB"/>
    <w:rsid w:val="001461F3"/>
    <w:rsid w:val="00146B90"/>
    <w:rsid w:val="001603A3"/>
    <w:rsid w:val="00160EE9"/>
    <w:rsid w:val="001776E7"/>
    <w:rsid w:val="001830C9"/>
    <w:rsid w:val="00190B5E"/>
    <w:rsid w:val="001E0ADE"/>
    <w:rsid w:val="001E0F16"/>
    <w:rsid w:val="002222F4"/>
    <w:rsid w:val="00227D84"/>
    <w:rsid w:val="00263386"/>
    <w:rsid w:val="00265782"/>
    <w:rsid w:val="00271DF0"/>
    <w:rsid w:val="00297AA2"/>
    <w:rsid w:val="002A786E"/>
    <w:rsid w:val="002B6687"/>
    <w:rsid w:val="0030561D"/>
    <w:rsid w:val="00327AE3"/>
    <w:rsid w:val="0033187A"/>
    <w:rsid w:val="00354EB5"/>
    <w:rsid w:val="00374086"/>
    <w:rsid w:val="00393707"/>
    <w:rsid w:val="003A0E7A"/>
    <w:rsid w:val="003A35E2"/>
    <w:rsid w:val="003B015D"/>
    <w:rsid w:val="003D0BC6"/>
    <w:rsid w:val="003E4803"/>
    <w:rsid w:val="003E7C1E"/>
    <w:rsid w:val="0040351F"/>
    <w:rsid w:val="004077AE"/>
    <w:rsid w:val="00414A30"/>
    <w:rsid w:val="004234EA"/>
    <w:rsid w:val="004267C8"/>
    <w:rsid w:val="00432DF8"/>
    <w:rsid w:val="00440A25"/>
    <w:rsid w:val="00465B14"/>
    <w:rsid w:val="00491DE9"/>
    <w:rsid w:val="004D1474"/>
    <w:rsid w:val="004D38C1"/>
    <w:rsid w:val="004E3691"/>
    <w:rsid w:val="004E4B02"/>
    <w:rsid w:val="00510789"/>
    <w:rsid w:val="00522484"/>
    <w:rsid w:val="00554D2B"/>
    <w:rsid w:val="00581422"/>
    <w:rsid w:val="005A3B3F"/>
    <w:rsid w:val="005D5197"/>
    <w:rsid w:val="005D7A2E"/>
    <w:rsid w:val="005F2098"/>
    <w:rsid w:val="005F6D01"/>
    <w:rsid w:val="006153FD"/>
    <w:rsid w:val="00641609"/>
    <w:rsid w:val="00652B95"/>
    <w:rsid w:val="006635C3"/>
    <w:rsid w:val="006719A8"/>
    <w:rsid w:val="00677207"/>
    <w:rsid w:val="00681948"/>
    <w:rsid w:val="006A0B01"/>
    <w:rsid w:val="006A25D9"/>
    <w:rsid w:val="006A366C"/>
    <w:rsid w:val="006A74A5"/>
    <w:rsid w:val="006B196E"/>
    <w:rsid w:val="006C3667"/>
    <w:rsid w:val="006D302E"/>
    <w:rsid w:val="006D5A13"/>
    <w:rsid w:val="00731DE7"/>
    <w:rsid w:val="007325A7"/>
    <w:rsid w:val="0073641B"/>
    <w:rsid w:val="00767278"/>
    <w:rsid w:val="007679E3"/>
    <w:rsid w:val="00770F93"/>
    <w:rsid w:val="007A68AB"/>
    <w:rsid w:val="007B36AF"/>
    <w:rsid w:val="007D79F5"/>
    <w:rsid w:val="007E1005"/>
    <w:rsid w:val="00814ECE"/>
    <w:rsid w:val="0083104C"/>
    <w:rsid w:val="008338B3"/>
    <w:rsid w:val="0089560F"/>
    <w:rsid w:val="00896C31"/>
    <w:rsid w:val="008B476C"/>
    <w:rsid w:val="008C0D58"/>
    <w:rsid w:val="008D6FB2"/>
    <w:rsid w:val="008D7E92"/>
    <w:rsid w:val="008E3BB7"/>
    <w:rsid w:val="00932FCD"/>
    <w:rsid w:val="00934440"/>
    <w:rsid w:val="00946D1F"/>
    <w:rsid w:val="00950966"/>
    <w:rsid w:val="00961FBA"/>
    <w:rsid w:val="00964027"/>
    <w:rsid w:val="009D3A01"/>
    <w:rsid w:val="009E0B3D"/>
    <w:rsid w:val="009E23AC"/>
    <w:rsid w:val="009E3AF7"/>
    <w:rsid w:val="009E738D"/>
    <w:rsid w:val="00A172EC"/>
    <w:rsid w:val="00A467CE"/>
    <w:rsid w:val="00A747B1"/>
    <w:rsid w:val="00A94657"/>
    <w:rsid w:val="00AB26BA"/>
    <w:rsid w:val="00AF6CF0"/>
    <w:rsid w:val="00B0177B"/>
    <w:rsid w:val="00B15E44"/>
    <w:rsid w:val="00B42DE2"/>
    <w:rsid w:val="00B5258A"/>
    <w:rsid w:val="00B715CC"/>
    <w:rsid w:val="00B8052D"/>
    <w:rsid w:val="00B83C40"/>
    <w:rsid w:val="00B906E8"/>
    <w:rsid w:val="00B95FB0"/>
    <w:rsid w:val="00BA1386"/>
    <w:rsid w:val="00BC4FE9"/>
    <w:rsid w:val="00BE6514"/>
    <w:rsid w:val="00BF773B"/>
    <w:rsid w:val="00C20B68"/>
    <w:rsid w:val="00C306FF"/>
    <w:rsid w:val="00C31292"/>
    <w:rsid w:val="00C42E0B"/>
    <w:rsid w:val="00C53029"/>
    <w:rsid w:val="00C540EC"/>
    <w:rsid w:val="00C80D9B"/>
    <w:rsid w:val="00C81C72"/>
    <w:rsid w:val="00C96485"/>
    <w:rsid w:val="00CA4C83"/>
    <w:rsid w:val="00CD2E00"/>
    <w:rsid w:val="00CE3260"/>
    <w:rsid w:val="00CF162B"/>
    <w:rsid w:val="00D0659B"/>
    <w:rsid w:val="00D13E1B"/>
    <w:rsid w:val="00D42C2E"/>
    <w:rsid w:val="00D51221"/>
    <w:rsid w:val="00D63DF0"/>
    <w:rsid w:val="00D90173"/>
    <w:rsid w:val="00DC5CFE"/>
    <w:rsid w:val="00DD0269"/>
    <w:rsid w:val="00DF162A"/>
    <w:rsid w:val="00DF5731"/>
    <w:rsid w:val="00E42B59"/>
    <w:rsid w:val="00E50BE1"/>
    <w:rsid w:val="00EA42A7"/>
    <w:rsid w:val="00EC127E"/>
    <w:rsid w:val="00EE315E"/>
    <w:rsid w:val="00F27E6E"/>
    <w:rsid w:val="00F34C26"/>
    <w:rsid w:val="00F361DF"/>
    <w:rsid w:val="00F364F4"/>
    <w:rsid w:val="00F47D51"/>
    <w:rsid w:val="00F7305D"/>
    <w:rsid w:val="00F74ACF"/>
    <w:rsid w:val="00F841AD"/>
    <w:rsid w:val="00F87814"/>
    <w:rsid w:val="00FB6E0D"/>
    <w:rsid w:val="00FC7A42"/>
    <w:rsid w:val="00FD101D"/>
    <w:rsid w:val="00FD3F0E"/>
    <w:rsid w:val="00FD6925"/>
    <w:rsid w:val="00FE45C7"/>
    <w:rsid w:val="00FF198A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081BCC"/>
  <w15:docId w15:val="{04F30793-BC40-4B27-9DAF-7554F00E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0173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D90173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D90173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D90173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D90173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D90173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D901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D901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D90173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D90173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D90173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40351F"/>
    <w:pPr>
      <w:numPr>
        <w:ilvl w:val="5"/>
      </w:numPr>
      <w:tabs>
        <w:tab w:val="clear" w:pos="2835"/>
        <w:tab w:val="num" w:pos="2268"/>
      </w:tabs>
      <w:ind w:left="2268" w:hanging="1134"/>
    </w:pPr>
    <w:rPr>
      <w:rFonts w:eastAsia="標楷體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B10C896-9723-4456-9E56-5A9B3235A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專科醫師甄審出題格式範例.dot</Template>
  <TotalTime>3</TotalTime>
  <Pages>2</Pages>
  <Words>215</Words>
  <Characters>1228</Characters>
  <Application>Microsoft Office Word</Application>
  <DocSecurity>0</DocSecurity>
  <Lines>10</Lines>
  <Paragraphs>2</Paragraphs>
  <ScaleCrop>false</ScaleCrop>
  <Company>Microsoft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cstro</dc:creator>
  <cp:lastModifiedBy>charleschen</cp:lastModifiedBy>
  <cp:revision>3</cp:revision>
  <cp:lastPrinted>2001-06-06T06:19:00Z</cp:lastPrinted>
  <dcterms:created xsi:type="dcterms:W3CDTF">2020-09-21T07:46:00Z</dcterms:created>
  <dcterms:modified xsi:type="dcterms:W3CDTF">2020-09-21T07:47:00Z</dcterms:modified>
</cp:coreProperties>
</file>