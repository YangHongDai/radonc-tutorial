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C30" w:rsidRPr="00DB4C30" w:rsidRDefault="00DB4C30" w:rsidP="00DB4C30">
      <w:pPr>
        <w:jc w:val="center"/>
        <w:rPr>
          <w:b/>
        </w:rPr>
      </w:pPr>
      <w:r w:rsidRPr="00DB4C30">
        <w:rPr>
          <w:rFonts w:hint="eastAsia"/>
          <w:b/>
        </w:rPr>
        <w:t>109</w:t>
      </w:r>
      <w:r w:rsidRPr="00DB4C30">
        <w:rPr>
          <w:rFonts w:hint="eastAsia"/>
          <w:b/>
        </w:rPr>
        <w:t>年放射腫瘤科專科醫師甄審考前出題</w:t>
      </w:r>
      <w:r w:rsidRPr="00DB4C30">
        <w:rPr>
          <w:rFonts w:hint="eastAsia"/>
          <w:b/>
        </w:rPr>
        <w:t>_</w:t>
      </w:r>
      <w:r w:rsidRPr="00DB4C30">
        <w:rPr>
          <w:rFonts w:hint="eastAsia"/>
          <w:b/>
        </w:rPr>
        <w:t>臨床類</w:t>
      </w:r>
      <w:r w:rsidRPr="00DB4C30">
        <w:rPr>
          <w:rFonts w:hint="eastAsia"/>
          <w:b/>
        </w:rPr>
        <w:t>_(3)</w:t>
      </w:r>
      <w:r w:rsidRPr="00DB4C30">
        <w:rPr>
          <w:rFonts w:hint="eastAsia"/>
          <w:b/>
        </w:rPr>
        <w:t>生殖泌尿道</w:t>
      </w:r>
      <w:r w:rsidRPr="00DB4C30">
        <w:rPr>
          <w:rFonts w:hint="eastAsia"/>
          <w:b/>
        </w:rPr>
        <w:t>_40</w:t>
      </w:r>
      <w:r w:rsidRPr="00DB4C30">
        <w:rPr>
          <w:rFonts w:hint="eastAsia"/>
          <w:b/>
        </w:rPr>
        <w:t>題</w:t>
      </w:r>
    </w:p>
    <w:p w:rsidR="00514D4B" w:rsidRPr="00514D4B" w:rsidRDefault="00514D4B" w:rsidP="00514D4B">
      <w:pPr>
        <w:pStyle w:val="Question"/>
      </w:pPr>
      <w:r w:rsidRPr="00514D4B">
        <w:t>有關</w:t>
      </w:r>
      <w:r w:rsidRPr="00514D4B">
        <w:t>UK ProtecT study</w:t>
      </w:r>
      <w:r w:rsidRPr="00514D4B">
        <w:t>在早期攝護腺癌進行</w:t>
      </w:r>
      <w:r w:rsidRPr="00514D4B">
        <w:t xml:space="preserve">active monitoring, </w:t>
      </w:r>
      <w:r w:rsidRPr="00514D4B">
        <w:rPr>
          <w:rFonts w:hint="eastAsia"/>
        </w:rPr>
        <w:t>攝護腺根除術</w:t>
      </w:r>
      <w:r w:rsidRPr="00514D4B">
        <w:t>RP</w:t>
      </w:r>
      <w:r w:rsidRPr="00514D4B">
        <w:t>與</w:t>
      </w:r>
      <w:r w:rsidRPr="00514D4B">
        <w:t>RT+ADT</w:t>
      </w:r>
      <w:r w:rsidRPr="00514D4B">
        <w:t>的敘述何者錯誤？</w:t>
      </w:r>
    </w:p>
    <w:p w:rsidR="00514D4B" w:rsidRPr="00514D4B" w:rsidRDefault="00514D4B" w:rsidP="00514D4B">
      <w:pPr>
        <w:pStyle w:val="Choice"/>
      </w:pPr>
      <w:r w:rsidRPr="00514D4B">
        <w:t>研究對象平均</w:t>
      </w:r>
      <w:r w:rsidRPr="00514D4B">
        <w:t>50-69</w:t>
      </w:r>
      <w:r w:rsidRPr="00514D4B">
        <w:t>歲，平均</w:t>
      </w:r>
      <w:r w:rsidRPr="00514D4B">
        <w:t>PSA</w:t>
      </w:r>
      <w:r w:rsidRPr="00514D4B">
        <w:t>約</w:t>
      </w:r>
      <w:r w:rsidRPr="00514D4B">
        <w:t>4.6ng/ml</w:t>
      </w:r>
      <w:r w:rsidRPr="00514D4B">
        <w:t>，有約</w:t>
      </w:r>
      <w:r w:rsidRPr="00514D4B">
        <w:t>75%</w:t>
      </w:r>
      <w:r w:rsidRPr="00514D4B">
        <w:t>是</w:t>
      </w:r>
      <w:r w:rsidRPr="00514D4B">
        <w:t>T1c</w:t>
      </w:r>
      <w:r w:rsidRPr="00514D4B">
        <w:t>。</w:t>
      </w:r>
    </w:p>
    <w:p w:rsidR="00514D4B" w:rsidRPr="00514D4B" w:rsidRDefault="00514D4B" w:rsidP="00514D4B">
      <w:pPr>
        <w:pStyle w:val="Choice"/>
      </w:pPr>
      <w:r w:rsidRPr="00514D4B">
        <w:t>早期攝護腺癌治療效果，</w:t>
      </w:r>
      <w:r w:rsidRPr="00514D4B">
        <w:t>RP</w:t>
      </w:r>
      <w:r w:rsidRPr="00514D4B">
        <w:t>或</w:t>
      </w:r>
      <w:r w:rsidRPr="00514D4B">
        <w:t>RT+ADT</w:t>
      </w:r>
      <w:r w:rsidRPr="00514D4B">
        <w:t>成果不相伯仲。</w:t>
      </w:r>
      <w:r w:rsidRPr="00514D4B">
        <w:t>10 year prostate cancer specific survival</w:t>
      </w:r>
      <w:r w:rsidRPr="00514D4B">
        <w:t>都在</w:t>
      </w:r>
      <w:r w:rsidRPr="00514D4B">
        <w:t>99%</w:t>
      </w:r>
      <w:r w:rsidRPr="00514D4B">
        <w:t>以上，只要接受治療都能顯著降低</w:t>
      </w:r>
      <w:r w:rsidRPr="00514D4B">
        <w:t>clinical or metastatic progression</w:t>
      </w:r>
      <w:r w:rsidRPr="00514D4B">
        <w:t>。</w:t>
      </w:r>
    </w:p>
    <w:p w:rsidR="00514D4B" w:rsidRPr="00514D4B" w:rsidRDefault="00514D4B" w:rsidP="00514D4B">
      <w:pPr>
        <w:pStyle w:val="Choice"/>
      </w:pPr>
      <w:r w:rsidRPr="00514D4B">
        <w:t>Active monitoring</w:t>
      </w:r>
      <w:r w:rsidRPr="00514D4B">
        <w:t>組別再確診病人進行</w:t>
      </w:r>
      <w:r w:rsidRPr="00514D4B">
        <w:t>PSA</w:t>
      </w:r>
      <w:r w:rsidRPr="00514D4B">
        <w:t>的持續追蹤，第一年</w:t>
      </w:r>
      <w:r w:rsidRPr="00514D4B">
        <w:t>Q3M</w:t>
      </w:r>
      <w:r w:rsidRPr="00514D4B">
        <w:t>，接著</w:t>
      </w:r>
      <w:r w:rsidRPr="00514D4B">
        <w:t>Q6-12months</w:t>
      </w:r>
      <w:r w:rsidRPr="00514D4B">
        <w:t>，若</w:t>
      </w:r>
      <w:r w:rsidRPr="00514D4B">
        <w:t>PSA</w:t>
      </w:r>
      <w:r w:rsidRPr="00514D4B">
        <w:t>上升高出</w:t>
      </w:r>
      <w:r w:rsidRPr="00514D4B">
        <w:t>10%</w:t>
      </w:r>
      <w:r w:rsidRPr="00514D4B">
        <w:t>就會</w:t>
      </w:r>
      <w:r w:rsidRPr="00514D4B">
        <w:t>trigger review</w:t>
      </w:r>
      <w:r w:rsidRPr="00514D4B">
        <w:t>；而</w:t>
      </w:r>
      <w:r w:rsidRPr="00514D4B">
        <w:t>Digital exam</w:t>
      </w:r>
      <w:r w:rsidRPr="00514D4B">
        <w:t>每</w:t>
      </w:r>
      <w:r w:rsidRPr="00514D4B">
        <w:t>6</w:t>
      </w:r>
      <w:r w:rsidRPr="00514D4B">
        <w:t>個月做一次。</w:t>
      </w:r>
    </w:p>
    <w:p w:rsidR="00514D4B" w:rsidRPr="00514D4B" w:rsidRDefault="00514D4B" w:rsidP="00514D4B">
      <w:pPr>
        <w:pStyle w:val="Choice"/>
      </w:pPr>
      <w:r w:rsidRPr="00514D4B">
        <w:t>相比</w:t>
      </w:r>
      <w:r w:rsidRPr="00514D4B">
        <w:t>SPCG-4</w:t>
      </w:r>
      <w:r w:rsidRPr="00514D4B">
        <w:t>與</w:t>
      </w:r>
      <w:r w:rsidRPr="00514D4B">
        <w:t>PIVOT trial</w:t>
      </w:r>
      <w:r w:rsidRPr="00514D4B">
        <w:t>，</w:t>
      </w:r>
      <w:r w:rsidRPr="00514D4B">
        <w:t>ProtecT</w:t>
      </w:r>
      <w:r w:rsidRPr="00514D4B">
        <w:t>的</w:t>
      </w:r>
      <w:r w:rsidRPr="00514D4B">
        <w:t>prostate cancer mortality rate</w:t>
      </w:r>
      <w:r w:rsidRPr="00514D4B">
        <w:t>較低。這或許肇因於前兩者並沒有針對</w:t>
      </w:r>
      <w:r w:rsidRPr="00514D4B">
        <w:t>active monitoring</w:t>
      </w:r>
      <w:r w:rsidRPr="00514D4B">
        <w:t>後疾病惡化的</w:t>
      </w:r>
      <w:r w:rsidRPr="00514D4B">
        <w:t>curative medical protocol</w:t>
      </w:r>
    </w:p>
    <w:p w:rsidR="00FF28F8" w:rsidRPr="00B0177B" w:rsidRDefault="00FF28F8" w:rsidP="00514D4B">
      <w:pPr>
        <w:pStyle w:val="Answer"/>
      </w:pPr>
      <w:r>
        <w:rPr>
          <w:rFonts w:hint="eastAsia"/>
        </w:rPr>
        <w:t>C</w:t>
      </w:r>
      <w:r w:rsidR="00514D4B">
        <w:t xml:space="preserve"> </w:t>
      </w:r>
      <w:r w:rsidR="000C2CB4">
        <w:tab/>
      </w:r>
      <w:r w:rsidR="00514D4B" w:rsidRPr="00514D4B">
        <w:rPr>
          <w:rFonts w:hint="eastAsia"/>
          <w:i w:val="0"/>
        </w:rPr>
        <w:t>命題者：季匡華</w:t>
      </w:r>
      <w:r w:rsidR="00A467CE" w:rsidRPr="00514D4B">
        <w:rPr>
          <w:rFonts w:hint="eastAsia"/>
          <w:i w:val="0"/>
        </w:rPr>
        <w:t>(</w:t>
      </w:r>
      <w:r w:rsidR="00514D4B" w:rsidRPr="00514D4B">
        <w:rPr>
          <w:rFonts w:hint="eastAsia"/>
          <w:i w:val="0"/>
        </w:rPr>
        <w:t>生殖泌尿道</w:t>
      </w:r>
      <w:r w:rsidR="00514D4B" w:rsidRPr="00514D4B">
        <w:rPr>
          <w:rFonts w:hint="eastAsia"/>
          <w:i w:val="0"/>
        </w:rPr>
        <w:t>_</w:t>
      </w:r>
      <w:r w:rsidR="00514D4B" w:rsidRPr="00514D4B">
        <w:rPr>
          <w:rFonts w:hint="eastAsia"/>
          <w:i w:val="0"/>
        </w:rPr>
        <w:t>攝護腺</w:t>
      </w:r>
      <w:r w:rsidR="00A467CE" w:rsidRPr="00514D4B">
        <w:rPr>
          <w:rFonts w:hint="eastAsia"/>
          <w:i w:val="0"/>
        </w:rPr>
        <w:t>)</w:t>
      </w:r>
    </w:p>
    <w:p w:rsidR="00FF28F8" w:rsidRDefault="00514D4B" w:rsidP="00FF28F8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:rsidR="00FF28F8" w:rsidRDefault="00514D4B" w:rsidP="00FF28F8">
      <w:pPr>
        <w:pStyle w:val="Ref"/>
        <w:tabs>
          <w:tab w:val="clear" w:pos="2835"/>
          <w:tab w:val="num" w:pos="2268"/>
        </w:tabs>
        <w:ind w:left="2268" w:hanging="1134"/>
      </w:pPr>
      <w:r w:rsidRPr="00514D4B">
        <w:rPr>
          <w:rFonts w:ascii="Calibri" w:eastAsia="標楷體" w:hAnsi="Calibri"/>
        </w:rPr>
        <w:t xml:space="preserve">Perez and Brady’s Principles and Practice of Radiation Oncology 7th edition: 2018, PDF version p4913- 4919 </w:t>
      </w:r>
      <w:r w:rsidRPr="00514D4B">
        <w:rPr>
          <w:rFonts w:ascii="Calibri" w:eastAsia="標楷體" w:hAnsi="Calibri"/>
        </w:rPr>
        <w:br/>
        <w:t>10-Year Outcomes after Monitoring, Surgery, or Radiotherapy for Localized Prostate Cancer . N Engl J Med 2016; 375:1415-1424</w:t>
      </w:r>
    </w:p>
    <w:p w:rsidR="00FE45C7" w:rsidRDefault="00514D4B" w:rsidP="00FE45C7">
      <w:pPr>
        <w:pStyle w:val="Comment"/>
        <w:tabs>
          <w:tab w:val="clear" w:pos="2835"/>
          <w:tab w:val="num" w:pos="2268"/>
        </w:tabs>
        <w:ind w:left="2268" w:hanging="1134"/>
      </w:pPr>
      <w:r w:rsidRPr="00514D4B">
        <w:rPr>
          <w:rFonts w:ascii="Calibri" w:eastAsia="標楷體" w:hAnsi="Calibri"/>
        </w:rPr>
        <w:t>1.</w:t>
      </w:r>
      <w:r w:rsidRPr="00514D4B">
        <w:rPr>
          <w:rFonts w:ascii="Calibri" w:eastAsia="標楷體" w:hAnsi="Calibri"/>
        </w:rPr>
        <w:t>只要求</w:t>
      </w:r>
      <w:r w:rsidRPr="00514D4B">
        <w:rPr>
          <w:rFonts w:ascii="Calibri" w:eastAsia="標楷體" w:hAnsi="Calibri"/>
        </w:rPr>
        <w:t>PSA</w:t>
      </w:r>
      <w:r w:rsidRPr="00514D4B">
        <w:rPr>
          <w:rFonts w:ascii="Calibri" w:eastAsia="標楷體" w:hAnsi="Calibri"/>
        </w:rPr>
        <w:t>檢查。</w:t>
      </w:r>
      <w:r w:rsidRPr="00514D4B">
        <w:rPr>
          <w:rFonts w:ascii="Calibri" w:eastAsia="標楷體" w:hAnsi="Calibri"/>
        </w:rPr>
        <w:br/>
        <w:t>The active surveillance protocol was based on PSA levels alone with no routine imaging or repeat biopsies.</w:t>
      </w:r>
      <w:r w:rsidRPr="00514D4B">
        <w:rPr>
          <w:rFonts w:ascii="Calibri" w:eastAsia="標楷體" w:hAnsi="Calibri"/>
        </w:rPr>
        <w:br/>
        <w:t>2. An increase of at least 50% during the previous 12 months triggered a review.</w:t>
      </w:r>
    </w:p>
    <w:p w:rsidR="00514D4B" w:rsidRPr="00514D4B" w:rsidRDefault="00514D4B" w:rsidP="00514D4B">
      <w:pPr>
        <w:pStyle w:val="Question"/>
      </w:pPr>
      <w:r w:rsidRPr="00514D4B">
        <w:t>關於攝護腺癌賀爾蒙治療</w:t>
      </w:r>
      <w:r w:rsidRPr="00514D4B">
        <w:t>(ADT)</w:t>
      </w:r>
      <w:r w:rsidRPr="00514D4B">
        <w:t>的敘述，下列何者為非</w:t>
      </w:r>
      <w:r w:rsidRPr="00514D4B">
        <w:t xml:space="preserve"> </w:t>
      </w:r>
      <w:r w:rsidRPr="00514D4B">
        <w:t>？</w:t>
      </w:r>
    </w:p>
    <w:p w:rsidR="00514D4B" w:rsidRPr="00514D4B" w:rsidRDefault="00514D4B" w:rsidP="00514D4B">
      <w:pPr>
        <w:pStyle w:val="Choice"/>
      </w:pPr>
      <w:r w:rsidRPr="00514D4B">
        <w:t>相較於純照射，</w:t>
      </w:r>
      <w:r w:rsidRPr="00514D4B">
        <w:t>EORTC 22991 trial</w:t>
      </w:r>
      <w:r w:rsidRPr="00514D4B">
        <w:t>證實加上６個月</w:t>
      </w:r>
      <w:r w:rsidRPr="00514D4B">
        <w:t>ADT</w:t>
      </w:r>
      <w:r w:rsidRPr="00514D4B">
        <w:t>能延長中風險病人</w:t>
      </w:r>
      <w:r w:rsidRPr="00514D4B">
        <w:t>5</w:t>
      </w:r>
      <w:r w:rsidRPr="00514D4B">
        <w:t>年的</w:t>
      </w:r>
      <w:r w:rsidRPr="00514D4B">
        <w:t>biochemical disease free survival (DFS)</w:t>
      </w:r>
      <w:r w:rsidRPr="00514D4B">
        <w:t>。</w:t>
      </w:r>
    </w:p>
    <w:p w:rsidR="00514D4B" w:rsidRPr="00514D4B" w:rsidRDefault="00514D4B" w:rsidP="00514D4B">
      <w:pPr>
        <w:pStyle w:val="Choice"/>
      </w:pPr>
      <w:r w:rsidRPr="00514D4B">
        <w:t>高風險攝護腺癌使用</w:t>
      </w:r>
      <w:r w:rsidRPr="00514D4B">
        <w:t>long-course ADT (2-3</w:t>
      </w:r>
      <w:r w:rsidRPr="00514D4B">
        <w:t>年</w:t>
      </w:r>
      <w:r w:rsidRPr="00514D4B">
        <w:t xml:space="preserve">) </w:t>
      </w:r>
      <w:r w:rsidRPr="00514D4B">
        <w:t>可以延長</w:t>
      </w:r>
      <w:r w:rsidRPr="00514D4B">
        <w:t>overall survival</w:t>
      </w:r>
    </w:p>
    <w:p w:rsidR="00514D4B" w:rsidRPr="00514D4B" w:rsidRDefault="00514D4B" w:rsidP="00514D4B">
      <w:pPr>
        <w:pStyle w:val="Choice"/>
      </w:pPr>
      <w:r w:rsidRPr="00514D4B">
        <w:t>RTOG-9202</w:t>
      </w:r>
      <w:r w:rsidRPr="00514D4B">
        <w:t>為</w:t>
      </w:r>
      <w:r w:rsidRPr="00514D4B">
        <w:t>RT</w:t>
      </w:r>
      <w:r w:rsidRPr="00514D4B">
        <w:t>與賀爾蒙倂用的研究。其中</w:t>
      </w:r>
      <w:r w:rsidRPr="00514D4B">
        <w:t>long-course</w:t>
      </w:r>
      <w:r w:rsidRPr="00514D4B">
        <w:t>賀爾蒙</w:t>
      </w:r>
      <w:r w:rsidRPr="00514D4B">
        <w:t>arm</w:t>
      </w:r>
      <w:r w:rsidRPr="00514D4B">
        <w:t>為</w:t>
      </w:r>
      <w:r w:rsidRPr="00514D4B">
        <w:t>24</w:t>
      </w:r>
      <w:r w:rsidRPr="00514D4B">
        <w:t>個月，</w:t>
      </w:r>
      <w:r w:rsidRPr="00514D4B">
        <w:t xml:space="preserve">short course </w:t>
      </w:r>
      <w:r w:rsidRPr="00514D4B">
        <w:t>使用</w:t>
      </w:r>
      <w:r w:rsidRPr="00514D4B">
        <w:t>4</w:t>
      </w:r>
      <w:r w:rsidRPr="00514D4B">
        <w:t>個月，相較短療程</w:t>
      </w:r>
      <w:r w:rsidRPr="00514D4B">
        <w:t>long course ADT</w:t>
      </w:r>
      <w:r w:rsidRPr="00514D4B">
        <w:t>顯著延長</w:t>
      </w:r>
      <w:r w:rsidRPr="00514D4B">
        <w:t>DFS</w:t>
      </w:r>
      <w:r w:rsidRPr="00514D4B">
        <w:t>，並且在</w:t>
      </w:r>
      <w:r w:rsidRPr="00514D4B">
        <w:t>Gleason score 8-10</w:t>
      </w:r>
      <w:r w:rsidRPr="00514D4B">
        <w:t>病人有</w:t>
      </w:r>
      <w:r w:rsidRPr="00514D4B">
        <w:t>OS benefit</w:t>
      </w:r>
      <w:r w:rsidRPr="00514D4B">
        <w:t>。</w:t>
      </w:r>
    </w:p>
    <w:p w:rsidR="00514D4B" w:rsidRPr="00514D4B" w:rsidRDefault="00514D4B" w:rsidP="00514D4B">
      <w:pPr>
        <w:pStyle w:val="Choice"/>
      </w:pPr>
      <w:r w:rsidRPr="00514D4B">
        <w:t>在中高風險攝護腺癌病人，</w:t>
      </w:r>
      <w:r w:rsidRPr="00514D4B">
        <w:t>DART 01/05 trial</w:t>
      </w:r>
      <w:r w:rsidRPr="00514D4B">
        <w:t>使用</w:t>
      </w:r>
      <w:r w:rsidRPr="00514D4B">
        <w:t>RT(76-82Gy)</w:t>
      </w:r>
      <w:r w:rsidRPr="00514D4B">
        <w:t>配合</w:t>
      </w:r>
      <w:r w:rsidRPr="00514D4B">
        <w:t>ADT</w:t>
      </w:r>
      <w:r w:rsidRPr="00514D4B">
        <w:t>；</w:t>
      </w:r>
      <w:r w:rsidRPr="00514D4B">
        <w:t>long course ADT</w:t>
      </w:r>
      <w:r w:rsidRPr="00514D4B">
        <w:t>，相較</w:t>
      </w:r>
      <w:r w:rsidRPr="00514D4B">
        <w:t>short course</w:t>
      </w:r>
      <w:r w:rsidRPr="00514D4B">
        <w:t>除了顯著延長</w:t>
      </w:r>
      <w:r w:rsidRPr="00514D4B">
        <w:t>biochemical DFS</w:t>
      </w:r>
      <w:r w:rsidRPr="00514D4B">
        <w:t>，也能有</w:t>
      </w:r>
      <w:r w:rsidRPr="00514D4B">
        <w:t>OS benefit</w:t>
      </w:r>
      <w:r w:rsidRPr="00514D4B">
        <w:t>。</w:t>
      </w:r>
    </w:p>
    <w:p w:rsidR="00EA42A7" w:rsidRPr="00B0177B" w:rsidRDefault="00EA42A7" w:rsidP="00EA42A7">
      <w:pPr>
        <w:pStyle w:val="Answer"/>
      </w:pPr>
      <w:r>
        <w:rPr>
          <w:rFonts w:hint="eastAsia"/>
        </w:rPr>
        <w:t>C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EA42A7" w:rsidRDefault="00514D4B" w:rsidP="00EA42A7">
      <w:pPr>
        <w:pStyle w:val="QuizLevel"/>
        <w:tabs>
          <w:tab w:val="num" w:pos="2268"/>
        </w:tabs>
      </w:pPr>
      <w:r>
        <w:rPr>
          <w:rFonts w:hint="eastAsia"/>
        </w:rPr>
        <w:t>困難</w:t>
      </w:r>
    </w:p>
    <w:p w:rsidR="00514D4B" w:rsidRPr="00514D4B" w:rsidRDefault="00514D4B" w:rsidP="00514D4B">
      <w:pPr>
        <w:pStyle w:val="Ref"/>
      </w:pPr>
      <w:r w:rsidRPr="00514D4B">
        <w:rPr>
          <w:rFonts w:ascii="Calibri" w:eastAsia="標楷體" w:hAnsi="Calibri"/>
        </w:rPr>
        <w:t>Principles and Practice of Radiation Oncology, 7</w:t>
      </w:r>
      <w:r w:rsidRPr="00514D4B">
        <w:rPr>
          <w:rFonts w:ascii="Calibri" w:eastAsia="標楷體" w:hAnsi="Calibri"/>
          <w:vertAlign w:val="superscript"/>
        </w:rPr>
        <w:t>th</w:t>
      </w:r>
      <w:r w:rsidRPr="00514D4B">
        <w:rPr>
          <w:rFonts w:ascii="Calibri" w:eastAsia="標楷體" w:hAnsi="Calibri"/>
        </w:rPr>
        <w:t xml:space="preserve"> edition, PDF version 5038- 5045</w:t>
      </w:r>
      <w:r w:rsidRPr="00514D4B">
        <w:rPr>
          <w:rFonts w:ascii="Calibri" w:eastAsia="標楷體" w:hAnsi="Calibri"/>
        </w:rPr>
        <w:br/>
        <w:t>High-dose radiotherapy with short-term or long-term androgen deprivation in localised prostate cancer (DART01/05 GICOR): a randomised, controlled, phase 3 trial. Lancet Oncol 2015;16(3):320–327</w:t>
      </w:r>
      <w:r w:rsidRPr="00514D4B">
        <w:rPr>
          <w:rFonts w:ascii="Calibri" w:eastAsia="標楷體" w:hAnsi="Calibri"/>
        </w:rPr>
        <w:br/>
      </w:r>
      <w:r w:rsidRPr="00514D4B">
        <w:rPr>
          <w:rFonts w:ascii="Calibri" w:eastAsia="標楷體" w:hAnsi="Calibri"/>
        </w:rPr>
        <w:lastRenderedPageBreak/>
        <w:t>Short Androgen Suppression and Radiation Dose Escalation for Intermediate- And High-Risk Localized Prostate Cancer: Results of EORTC Trial 22991</w:t>
      </w:r>
      <w:r w:rsidRPr="00514D4B">
        <w:rPr>
          <w:rFonts w:ascii="Calibri" w:eastAsia="標楷體" w:hAnsi="Calibri"/>
        </w:rPr>
        <w:t xml:space="preserve">　</w:t>
      </w:r>
      <w:r w:rsidRPr="00514D4B">
        <w:rPr>
          <w:rFonts w:ascii="Calibri" w:eastAsia="標楷體" w:hAnsi="Calibri"/>
        </w:rPr>
        <w:t xml:space="preserve"> J Clin Oncol. 2016 May 20;34(15):1748-56.</w:t>
      </w:r>
    </w:p>
    <w:p w:rsidR="00EA42A7" w:rsidRPr="00514D4B" w:rsidRDefault="00514D4B" w:rsidP="00EA42A7">
      <w:pPr>
        <w:pStyle w:val="Comment"/>
        <w:tabs>
          <w:tab w:val="clear" w:pos="2835"/>
          <w:tab w:val="num" w:pos="2268"/>
        </w:tabs>
        <w:ind w:left="2268" w:hanging="1134"/>
      </w:pPr>
      <w:r w:rsidRPr="00514D4B">
        <w:t>RTOG-9202: neoadjuvant 2m + concurrent 2m + adjuvant 24m = 28 mths</w:t>
      </w:r>
    </w:p>
    <w:p w:rsidR="00514D4B" w:rsidRPr="00514D4B" w:rsidRDefault="00514D4B" w:rsidP="00514D4B">
      <w:pPr>
        <w:pStyle w:val="Question"/>
      </w:pPr>
      <w:r w:rsidRPr="00514D4B">
        <w:t>有關攝護腺癌</w:t>
      </w:r>
      <w:r w:rsidRPr="00514D4B">
        <w:t>radiotherapy regimen</w:t>
      </w:r>
      <w:r w:rsidRPr="00514D4B">
        <w:t>，下列何者為誤？</w:t>
      </w:r>
    </w:p>
    <w:p w:rsidR="00514D4B" w:rsidRPr="00514D4B" w:rsidRDefault="00514D4B" w:rsidP="00514D4B">
      <w:pPr>
        <w:pStyle w:val="Choice"/>
      </w:pPr>
      <w:r w:rsidRPr="00514D4B">
        <w:t xml:space="preserve">Dose escalation </w:t>
      </w:r>
      <w:r w:rsidRPr="00514D4B">
        <w:t>治療法相比於傳統</w:t>
      </w:r>
      <w:r w:rsidRPr="00514D4B">
        <w:t xml:space="preserve"> ~70Gy in 1.8-2Gy/fx</w:t>
      </w:r>
      <w:r w:rsidRPr="00514D4B">
        <w:t>有較佳的</w:t>
      </w:r>
      <w:r w:rsidRPr="00514D4B">
        <w:t>biochemical control</w:t>
      </w:r>
      <w:r w:rsidRPr="00514D4B">
        <w:t>。</w:t>
      </w:r>
    </w:p>
    <w:p w:rsidR="00514D4B" w:rsidRPr="00514D4B" w:rsidRDefault="00514D4B" w:rsidP="00514D4B">
      <w:pPr>
        <w:pStyle w:val="Choice"/>
      </w:pPr>
      <w:r w:rsidRPr="00514D4B">
        <w:t>UK CHHiP trial</w:t>
      </w:r>
      <w:r w:rsidRPr="00514D4B">
        <w:t>收錄</w:t>
      </w:r>
      <w:r w:rsidRPr="00514D4B">
        <w:t>intermediate risk patients</w:t>
      </w:r>
      <w:r w:rsidRPr="00514D4B">
        <w:t>。使用</w:t>
      </w:r>
      <w:r w:rsidRPr="00514D4B">
        <w:t>60Gy/20fx or 57Gy/19fx</w:t>
      </w:r>
      <w:r w:rsidRPr="00514D4B">
        <w:t>治療，這兩種治療法成效都不輸給傳統</w:t>
      </w:r>
      <w:r w:rsidRPr="00514D4B">
        <w:t>74Gy/37fx</w:t>
      </w:r>
      <w:r w:rsidRPr="00514D4B">
        <w:t>，並且在</w:t>
      </w:r>
      <w:r w:rsidRPr="00514D4B">
        <w:t>GI/GU</w:t>
      </w:r>
      <w:r w:rsidRPr="00514D4B">
        <w:t>的毒性也沒有顯著差異。</w:t>
      </w:r>
    </w:p>
    <w:p w:rsidR="00514D4B" w:rsidRPr="00514D4B" w:rsidRDefault="00514D4B" w:rsidP="00514D4B">
      <w:pPr>
        <w:pStyle w:val="Choice"/>
      </w:pPr>
      <w:r w:rsidRPr="00514D4B">
        <w:t>近年</w:t>
      </w:r>
      <w:r w:rsidRPr="00514D4B">
        <w:t>extreme hypofractionation (&gt;4-10Gy/fx)</w:t>
      </w:r>
      <w:r w:rsidRPr="00514D4B">
        <w:t>蔚為流行，目前看起來五年</w:t>
      </w:r>
      <w:r w:rsidRPr="00514D4B">
        <w:t>biochemical control</w:t>
      </w:r>
      <w:r w:rsidRPr="00514D4B">
        <w:t>達到</w:t>
      </w:r>
      <w:r w:rsidRPr="00514D4B">
        <w:t>9</w:t>
      </w:r>
      <w:r w:rsidRPr="00514D4B">
        <w:t>成。然而追蹤時間不夠長，在使用時須更注意。</w:t>
      </w:r>
    </w:p>
    <w:p w:rsidR="00514D4B" w:rsidRPr="00514D4B" w:rsidRDefault="00514D4B" w:rsidP="00514D4B">
      <w:pPr>
        <w:pStyle w:val="Choice"/>
      </w:pPr>
      <w:r w:rsidRPr="00514D4B">
        <w:t>Hypofractioated RT</w:t>
      </w:r>
      <w:r w:rsidRPr="00514D4B">
        <w:t>除了節省時間與成本，</w:t>
      </w:r>
      <w:r w:rsidRPr="00514D4B">
        <w:t>prostate</w:t>
      </w:r>
      <w:r w:rsidRPr="00514D4B">
        <w:t>的</w:t>
      </w:r>
      <w:r w:rsidRPr="00514D4B">
        <w:t>low α/β ratio</w:t>
      </w:r>
      <w:r w:rsidRPr="00514D4B">
        <w:t>也是設計此種療法的原因之一。</w:t>
      </w:r>
    </w:p>
    <w:p w:rsidR="00514D4B" w:rsidRPr="00514D4B" w:rsidRDefault="00514D4B" w:rsidP="00514D4B">
      <w:pPr>
        <w:pStyle w:val="Answer"/>
      </w:pPr>
      <w:r w:rsidRPr="00514D4B">
        <w:t>B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Pr="00514D4B" w:rsidRDefault="00514D4B" w:rsidP="00514D4B">
      <w:pPr>
        <w:pStyle w:val="QuizLevel"/>
      </w:pPr>
      <w:r w:rsidRPr="00514D4B">
        <w:t>中</w:t>
      </w:r>
    </w:p>
    <w:p w:rsidR="00514D4B" w:rsidRPr="00514D4B" w:rsidRDefault="00514D4B" w:rsidP="00514D4B">
      <w:pPr>
        <w:pStyle w:val="Ref"/>
      </w:pPr>
      <w:r w:rsidRPr="00514D4B">
        <w:t>Principles and Practice of Radiation Oncology, Perez and Brachy’s, 7t</w:t>
      </w:r>
      <w:r w:rsidRPr="00514D4B">
        <w:rPr>
          <w:vertAlign w:val="superscript"/>
        </w:rPr>
        <w:t>h</w:t>
      </w:r>
      <w:r w:rsidRPr="00514D4B">
        <w:t xml:space="preserve"> edition, 2018; chapter 69, PDF version </w:t>
      </w:r>
      <w:r w:rsidRPr="00514D4B">
        <w:br/>
        <w:t>Conventional versus hypofractionated high-dose intensity-modulated radiotherapy for prostate cancer: 5-year outcomes of the randomised, non-inferiority, phase 3 CHHiP trial DOI:https://doi.org/10.1016/S1470-2045(16)30102-4</w:t>
      </w:r>
    </w:p>
    <w:p w:rsidR="00514D4B" w:rsidRPr="00514D4B" w:rsidRDefault="00514D4B" w:rsidP="00514D4B">
      <w:pPr>
        <w:pStyle w:val="Comment"/>
      </w:pPr>
      <w:r w:rsidRPr="00514D4B">
        <w:t>60Gy is noninferior to 74Gy, but noninferiority could not be claimed for 57 vs 74Gy.</w:t>
      </w:r>
    </w:p>
    <w:p w:rsidR="00514D4B" w:rsidRPr="00514D4B" w:rsidRDefault="00514D4B" w:rsidP="00514D4B">
      <w:pPr>
        <w:pStyle w:val="Question"/>
      </w:pPr>
      <w:r w:rsidRPr="00514D4B">
        <w:t>攝護腺癌術後放療的建議，下列何者為誤？</w:t>
      </w:r>
    </w:p>
    <w:p w:rsidR="00514D4B" w:rsidRPr="00514D4B" w:rsidRDefault="00514D4B" w:rsidP="00514D4B">
      <w:pPr>
        <w:pStyle w:val="Choice"/>
      </w:pPr>
      <w:r w:rsidRPr="00514D4B">
        <w:t>若手術病理分期為</w:t>
      </w:r>
      <w:r w:rsidRPr="00514D4B">
        <w:t xml:space="preserve"> pT3b</w:t>
      </w:r>
      <w:r w:rsidRPr="00514D4B">
        <w:t>且</w:t>
      </w:r>
      <w:r w:rsidRPr="00514D4B">
        <w:t xml:space="preserve"> positive margin</w:t>
      </w:r>
      <w:r w:rsidRPr="00514D4B">
        <w:t>，病人容易局部復發，建議術後放射治療</w:t>
      </w:r>
    </w:p>
    <w:p w:rsidR="00514D4B" w:rsidRPr="00514D4B" w:rsidRDefault="00514D4B" w:rsidP="00514D4B">
      <w:pPr>
        <w:pStyle w:val="Choice"/>
      </w:pPr>
      <w:r w:rsidRPr="00514D4B">
        <w:t>SWOG 8794</w:t>
      </w:r>
      <w:r w:rsidRPr="00514D4B">
        <w:t>的結果顯示術後放射治療組有較好的</w:t>
      </w:r>
      <w:r w:rsidRPr="00514D4B">
        <w:t>Overall survival and distant-metastases free survival</w:t>
      </w:r>
    </w:p>
    <w:p w:rsidR="00514D4B" w:rsidRPr="00514D4B" w:rsidRDefault="00514D4B" w:rsidP="00514D4B">
      <w:pPr>
        <w:pStyle w:val="Choice"/>
      </w:pPr>
      <w:r w:rsidRPr="00514D4B">
        <w:t>German ARO trial</w:t>
      </w:r>
      <w:r w:rsidRPr="00514D4B">
        <w:t>允許</w:t>
      </w:r>
      <w:r w:rsidRPr="00514D4B">
        <w:t>pT3-4, positive margin, PSA &lt;0.2ng/ml</w:t>
      </w:r>
      <w:r w:rsidRPr="00514D4B">
        <w:t>病人加入研究。使用</w:t>
      </w:r>
      <w:r w:rsidRPr="00514D4B">
        <w:t>3DRT</w:t>
      </w:r>
      <w:r w:rsidRPr="00514D4B">
        <w:t>技術治療，相較於觀察組，</w:t>
      </w:r>
      <w:r w:rsidRPr="00514D4B">
        <w:t>adjuvant RT</w:t>
      </w:r>
      <w:r w:rsidRPr="00514D4B">
        <w:t>可增加</w:t>
      </w:r>
      <w:r w:rsidRPr="00514D4B">
        <w:t>biochemical RFS</w:t>
      </w:r>
      <w:r w:rsidRPr="00514D4B">
        <w:t xml:space="preserve">　</w:t>
      </w:r>
      <w:r w:rsidRPr="00514D4B">
        <w:t>(72% with RT vs 55% without RT)</w:t>
      </w:r>
    </w:p>
    <w:p w:rsidR="00514D4B" w:rsidRPr="00514D4B" w:rsidRDefault="00514D4B" w:rsidP="00514D4B">
      <w:pPr>
        <w:pStyle w:val="Choice"/>
      </w:pPr>
      <w:r w:rsidRPr="00514D4B">
        <w:t>直到目前</w:t>
      </w:r>
      <w:r w:rsidRPr="00514D4B">
        <w:t>adjuvant RT or early salvage RT</w:t>
      </w:r>
      <w:r w:rsidRPr="00514D4B">
        <w:t>究竟熟優熟劣還沒有定案。</w:t>
      </w:r>
      <w:r w:rsidRPr="00514D4B">
        <w:t>RADICALS, RAVES, GETUG-17</w:t>
      </w:r>
      <w:r w:rsidRPr="00514D4B">
        <w:t>為三個正在收案比較</w:t>
      </w:r>
      <w:r w:rsidRPr="00514D4B">
        <w:t>adjuvant or early salvage RT</w:t>
      </w:r>
      <w:r w:rsidRPr="00514D4B">
        <w:t>的三期臨床試驗。</w:t>
      </w:r>
    </w:p>
    <w:p w:rsidR="00514D4B" w:rsidRPr="00514D4B" w:rsidRDefault="00514D4B" w:rsidP="00514D4B">
      <w:pPr>
        <w:pStyle w:val="Answer"/>
      </w:pPr>
      <w:r w:rsidRPr="00514D4B">
        <w:t>C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Pr="00514D4B" w:rsidRDefault="00514D4B" w:rsidP="00514D4B">
      <w:pPr>
        <w:pStyle w:val="QuizLevel"/>
      </w:pPr>
      <w:r w:rsidRPr="00514D4B">
        <w:t>難</w:t>
      </w:r>
    </w:p>
    <w:p w:rsidR="00514D4B" w:rsidRPr="00514D4B" w:rsidRDefault="00514D4B" w:rsidP="00514D4B">
      <w:pPr>
        <w:pStyle w:val="Ref"/>
      </w:pPr>
      <w:r w:rsidRPr="00514D4B">
        <w:t>Principles and Practice of Radiation Oncology, Perez and Brachy’s, 7th edition, 2018; chapter 71, PDF version p5046-5050</w:t>
      </w:r>
    </w:p>
    <w:p w:rsidR="00514D4B" w:rsidRPr="00514D4B" w:rsidRDefault="00514D4B" w:rsidP="00514D4B">
      <w:pPr>
        <w:pStyle w:val="Comment"/>
      </w:pPr>
      <w:r w:rsidRPr="00514D4B">
        <w:lastRenderedPageBreak/>
        <w:t>German ARO trial</w:t>
      </w:r>
      <w:r w:rsidRPr="00514D4B">
        <w:t>只允許</w:t>
      </w:r>
      <w:r w:rsidRPr="00514D4B">
        <w:t>T3</w:t>
      </w:r>
      <w:r w:rsidRPr="00514D4B">
        <w:t>病人加入並要求</w:t>
      </w:r>
      <w:r w:rsidRPr="00514D4B">
        <w:t>undetectable PSA</w:t>
      </w:r>
      <w:r w:rsidRPr="00514D4B">
        <w:t>；這是與</w:t>
      </w:r>
      <w:r w:rsidRPr="00514D4B">
        <w:t>SOG</w:t>
      </w:r>
      <w:r w:rsidRPr="00514D4B">
        <w:t>及</w:t>
      </w:r>
      <w:r w:rsidRPr="00514D4B">
        <w:t>EORTC study</w:t>
      </w:r>
      <w:r w:rsidRPr="00514D4B">
        <w:t>不同處（此</w:t>
      </w:r>
      <w:r w:rsidRPr="00514D4B">
        <w:t>2</w:t>
      </w:r>
      <w:r w:rsidRPr="00514D4B">
        <w:t>研究有約３成病人測到</w:t>
      </w:r>
      <w:r w:rsidRPr="00514D4B">
        <w:t>PSA</w:t>
      </w:r>
      <w:r w:rsidRPr="00514D4B">
        <w:t>）</w:t>
      </w:r>
    </w:p>
    <w:p w:rsidR="00514D4B" w:rsidRPr="00514D4B" w:rsidRDefault="00514D4B" w:rsidP="00514D4B">
      <w:pPr>
        <w:pStyle w:val="Question"/>
      </w:pPr>
      <w:r w:rsidRPr="00514D4B">
        <w:t>關於</w:t>
      </w:r>
      <w:r w:rsidRPr="00514D4B">
        <w:t>prostate cancer</w:t>
      </w:r>
      <w:r w:rsidRPr="00514D4B">
        <w:t>手術後</w:t>
      </w:r>
      <w:r w:rsidRPr="00514D4B">
        <w:t>biochemical failure</w:t>
      </w:r>
      <w:r w:rsidRPr="00514D4B">
        <w:t>的處理，何者有誤？</w:t>
      </w:r>
    </w:p>
    <w:p w:rsidR="00514D4B" w:rsidRPr="00514D4B" w:rsidRDefault="00514D4B" w:rsidP="00514D4B">
      <w:pPr>
        <w:pStyle w:val="Choice"/>
      </w:pPr>
      <w:r w:rsidRPr="00514D4B">
        <w:t>RTOG 9601</w:t>
      </w:r>
      <w:r w:rsidRPr="00514D4B">
        <w:t>想證實攝護腺癌</w:t>
      </w:r>
      <w:r w:rsidRPr="00514D4B">
        <w:t>salvage RT</w:t>
      </w:r>
      <w:r w:rsidRPr="00514D4B">
        <w:t>時加上</w:t>
      </w:r>
      <w:r w:rsidRPr="00514D4B">
        <w:t>abiritarone and prednisolone</w:t>
      </w:r>
      <w:r w:rsidRPr="00514D4B">
        <w:t>可以延長</w:t>
      </w:r>
      <w:r w:rsidRPr="00514D4B">
        <w:t>biochemical relapse free survival (bRFS)</w:t>
      </w:r>
    </w:p>
    <w:p w:rsidR="00514D4B" w:rsidRPr="00514D4B" w:rsidRDefault="00514D4B" w:rsidP="00514D4B">
      <w:pPr>
        <w:pStyle w:val="Choice"/>
      </w:pPr>
      <w:r w:rsidRPr="00514D4B">
        <w:t>GETUG AFU16</w:t>
      </w:r>
      <w:r w:rsidRPr="00514D4B">
        <w:t>收錄術後復發</w:t>
      </w:r>
      <w:r w:rsidRPr="00514D4B">
        <w:t>PSA 0.2-2ng/ml</w:t>
      </w:r>
      <w:r w:rsidRPr="00514D4B">
        <w:t>病人，給予</w:t>
      </w:r>
      <w:r w:rsidRPr="00514D4B">
        <w:t>6</w:t>
      </w:r>
      <w:r w:rsidRPr="00514D4B">
        <w:t>個月的</w:t>
      </w:r>
      <w:r w:rsidRPr="00514D4B">
        <w:t>goserelin</w:t>
      </w:r>
      <w:r w:rsidRPr="00514D4B">
        <w:t>可以延長</w:t>
      </w:r>
      <w:r w:rsidRPr="00514D4B">
        <w:t>bRFS</w:t>
      </w:r>
    </w:p>
    <w:p w:rsidR="00514D4B" w:rsidRPr="00514D4B" w:rsidRDefault="00514D4B" w:rsidP="00514D4B">
      <w:pPr>
        <w:pStyle w:val="Choice"/>
      </w:pPr>
      <w:r w:rsidRPr="00514D4B">
        <w:t>不論</w:t>
      </w:r>
      <w:r w:rsidRPr="00514D4B">
        <w:t>RTOG</w:t>
      </w:r>
      <w:r w:rsidRPr="00514D4B">
        <w:t>或</w:t>
      </w:r>
      <w:r w:rsidRPr="00514D4B">
        <w:t>GETUG</w:t>
      </w:r>
      <w:r w:rsidRPr="00514D4B">
        <w:t>研究，</w:t>
      </w:r>
      <w:r w:rsidRPr="00514D4B">
        <w:t>RT</w:t>
      </w:r>
      <w:r w:rsidRPr="00514D4B">
        <w:t>再加上賀爾蒙治療不會增加泌尿道毒性</w:t>
      </w:r>
    </w:p>
    <w:p w:rsidR="00514D4B" w:rsidRPr="00514D4B" w:rsidRDefault="00514D4B" w:rsidP="00514D4B">
      <w:pPr>
        <w:pStyle w:val="Choice"/>
      </w:pPr>
      <w:r w:rsidRPr="00514D4B">
        <w:t>Stepheson Predictive nomogram</w:t>
      </w:r>
      <w:r w:rsidRPr="00514D4B">
        <w:t>是為了預測</w:t>
      </w:r>
      <w:r w:rsidRPr="00514D4B">
        <w:t>biochemical recurrence</w:t>
      </w:r>
      <w:r w:rsidRPr="00514D4B">
        <w:t>而發展的。其中</w:t>
      </w:r>
      <w:r w:rsidRPr="00514D4B">
        <w:t>pre-RT PSA, higher Gleason score, extraprostatic extension, lack of ADT, and RT dose &lt;66 Gy</w:t>
      </w:r>
      <w:r w:rsidRPr="00514D4B">
        <w:t>都與復發相關。</w:t>
      </w:r>
    </w:p>
    <w:p w:rsidR="00514D4B" w:rsidRPr="00514D4B" w:rsidRDefault="00514D4B" w:rsidP="00514D4B">
      <w:pPr>
        <w:pStyle w:val="Answer"/>
      </w:pPr>
      <w:r w:rsidRPr="00514D4B">
        <w:t>A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Pr="00514D4B" w:rsidRDefault="00514D4B" w:rsidP="00514D4B">
      <w:pPr>
        <w:pStyle w:val="QuizLevel"/>
      </w:pPr>
      <w:r w:rsidRPr="00514D4B">
        <w:t>易</w:t>
      </w:r>
    </w:p>
    <w:p w:rsidR="00514D4B" w:rsidRPr="00514D4B" w:rsidRDefault="00514D4B" w:rsidP="00514D4B">
      <w:pPr>
        <w:pStyle w:val="Ref"/>
      </w:pPr>
      <w:bookmarkStart w:id="0" w:name="_Hlk42616820"/>
      <w:r w:rsidRPr="00514D4B">
        <w:t>Principles and Practice of Radiation Oncology, Perez and Brachy’s, 7th edition, 2018; chapter 71, PDF version p5050-5054</w:t>
      </w:r>
    </w:p>
    <w:bookmarkEnd w:id="0"/>
    <w:p w:rsidR="00514D4B" w:rsidRPr="00514D4B" w:rsidRDefault="00514D4B" w:rsidP="00514D4B">
      <w:pPr>
        <w:pStyle w:val="Comment"/>
      </w:pPr>
      <w:r w:rsidRPr="00514D4B">
        <w:t xml:space="preserve">RTOG9601, </w:t>
      </w:r>
      <w:r w:rsidRPr="00514D4B">
        <w:t>在</w:t>
      </w:r>
      <w:r w:rsidRPr="00514D4B">
        <w:t xml:space="preserve"> salvage RT(64.8Gy/36fx) </w:t>
      </w:r>
      <w:r w:rsidRPr="00514D4B">
        <w:t>加上</w:t>
      </w:r>
      <w:r w:rsidRPr="00514D4B">
        <w:t>2yr casodex</w:t>
      </w:r>
      <w:r w:rsidRPr="00514D4B">
        <w:t>可以延長</w:t>
      </w:r>
      <w:r w:rsidRPr="00514D4B">
        <w:t>OS (12yr OS 71 vs 76% with ADT)</w:t>
      </w:r>
    </w:p>
    <w:p w:rsidR="00514D4B" w:rsidRPr="00514D4B" w:rsidRDefault="00514D4B" w:rsidP="00514D4B">
      <w:pPr>
        <w:pStyle w:val="Question"/>
      </w:pPr>
      <w:r w:rsidRPr="00514D4B">
        <w:t>關於攝護腺癌術後</w:t>
      </w:r>
      <w:r w:rsidRPr="00514D4B">
        <w:t>salvage RT</w:t>
      </w:r>
      <w:r w:rsidRPr="00514D4B">
        <w:t>加上賀爾蒙治療的兩篇研究</w:t>
      </w:r>
      <w:r w:rsidRPr="00514D4B">
        <w:t xml:space="preserve"> (GETUG-AFU 16, RTOG 9601) </w:t>
      </w:r>
      <w:r w:rsidRPr="00514D4B">
        <w:t>，何者有誤</w:t>
      </w:r>
      <w:r w:rsidRPr="00514D4B">
        <w:t>?</w:t>
      </w:r>
    </w:p>
    <w:p w:rsidR="00514D4B" w:rsidRPr="00514D4B" w:rsidRDefault="00514D4B" w:rsidP="00514D4B">
      <w:pPr>
        <w:pStyle w:val="Choice"/>
      </w:pPr>
      <w:r w:rsidRPr="00514D4B">
        <w:t>Salvage RT</w:t>
      </w:r>
      <w:r w:rsidRPr="00514D4B">
        <w:t>理論上是復發後唯一可治癒的方法；而</w:t>
      </w:r>
      <w:r w:rsidRPr="00514D4B">
        <w:t>RT</w:t>
      </w:r>
      <w:r w:rsidRPr="00514D4B">
        <w:t>合併</w:t>
      </w:r>
      <w:r w:rsidRPr="00514D4B">
        <w:t>ADT</w:t>
      </w:r>
      <w:r w:rsidRPr="00514D4B">
        <w:t>最好的藥物與使用時間還沒有定論。</w:t>
      </w:r>
    </w:p>
    <w:p w:rsidR="00514D4B" w:rsidRPr="00514D4B" w:rsidRDefault="00514D4B" w:rsidP="00514D4B">
      <w:pPr>
        <w:pStyle w:val="Choice"/>
      </w:pPr>
      <w:r w:rsidRPr="00514D4B">
        <w:t>GETUG-AFU 16</w:t>
      </w:r>
      <w:r w:rsidRPr="00514D4B">
        <w:t>與</w:t>
      </w:r>
      <w:r w:rsidRPr="00514D4B">
        <w:t>RTOG 9601</w:t>
      </w:r>
      <w:r w:rsidRPr="00514D4B">
        <w:t>要求病人在收案時沒有臨床症狀，另外</w:t>
      </w:r>
      <w:r w:rsidRPr="00514D4B">
        <w:t>RTOG</w:t>
      </w:r>
      <w:r w:rsidRPr="00514D4B">
        <w:t>也允許</w:t>
      </w:r>
      <w:r w:rsidRPr="00514D4B">
        <w:t xml:space="preserve">pN+ </w:t>
      </w:r>
      <w:r w:rsidRPr="00514D4B">
        <w:t>病人加入試驗。</w:t>
      </w:r>
    </w:p>
    <w:p w:rsidR="00514D4B" w:rsidRPr="00514D4B" w:rsidRDefault="00514D4B" w:rsidP="00514D4B">
      <w:pPr>
        <w:pStyle w:val="Choice"/>
      </w:pPr>
      <w:r w:rsidRPr="00514D4B">
        <w:t xml:space="preserve">GETUG-AFU 16 </w:t>
      </w:r>
      <w:r w:rsidRPr="00514D4B">
        <w:t>發現使用</w:t>
      </w:r>
      <w:r w:rsidRPr="00514D4B">
        <w:t>6</w:t>
      </w:r>
      <w:r w:rsidRPr="00514D4B">
        <w:t>個月的</w:t>
      </w:r>
      <w:r w:rsidRPr="00514D4B">
        <w:t>goserelin</w:t>
      </w:r>
      <w:r w:rsidRPr="00514D4B">
        <w:t>，五年可以增加</w:t>
      </w:r>
      <w:r w:rsidRPr="00514D4B">
        <w:t>~20% PFS</w:t>
      </w:r>
      <w:r w:rsidRPr="00514D4B">
        <w:t>益處</w:t>
      </w:r>
    </w:p>
    <w:p w:rsidR="00514D4B" w:rsidRPr="00514D4B" w:rsidRDefault="00514D4B" w:rsidP="00514D4B">
      <w:pPr>
        <w:pStyle w:val="Choice"/>
      </w:pPr>
      <w:r w:rsidRPr="00514D4B">
        <w:t>RTOG 9601</w:t>
      </w:r>
      <w:r w:rsidRPr="00514D4B">
        <w:t>在收案時若</w:t>
      </w:r>
      <w:r w:rsidRPr="00514D4B">
        <w:t>PSA &lt;0.7 ng/ml</w:t>
      </w:r>
      <w:r w:rsidRPr="00514D4B">
        <w:t>的病人，經過</w:t>
      </w:r>
      <w:r w:rsidRPr="00514D4B">
        <w:t>RT+ADT</w:t>
      </w:r>
      <w:r w:rsidRPr="00514D4B">
        <w:t>後並不會延長</w:t>
      </w:r>
      <w:r w:rsidRPr="00514D4B">
        <w:t>OS</w:t>
      </w:r>
      <w:r w:rsidRPr="00514D4B">
        <w:t>。</w:t>
      </w:r>
      <w:r w:rsidRPr="00514D4B">
        <w:t xml:space="preserve"> </w:t>
      </w:r>
    </w:p>
    <w:p w:rsidR="00514D4B" w:rsidRPr="00514D4B" w:rsidRDefault="00514D4B" w:rsidP="00514D4B">
      <w:pPr>
        <w:pStyle w:val="Answer"/>
      </w:pPr>
      <w:r w:rsidRPr="00514D4B">
        <w:t>B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Pr="00514D4B" w:rsidRDefault="00514D4B" w:rsidP="00514D4B">
      <w:pPr>
        <w:pStyle w:val="QuizLevel"/>
      </w:pPr>
      <w:r w:rsidRPr="00514D4B">
        <w:t>中等</w:t>
      </w:r>
    </w:p>
    <w:p w:rsidR="00514D4B" w:rsidRPr="00514D4B" w:rsidRDefault="00514D4B" w:rsidP="00514D4B">
      <w:pPr>
        <w:pStyle w:val="Ref"/>
      </w:pPr>
      <w:r w:rsidRPr="00514D4B">
        <w:t>Principles and Practice of Radiation Oncology, Perez and Brachy’s, 7th edition, 2018; chapter 71, PDF version p5050-5054</w:t>
      </w:r>
    </w:p>
    <w:p w:rsidR="00514D4B" w:rsidRPr="00514D4B" w:rsidRDefault="00514D4B" w:rsidP="00514D4B">
      <w:pPr>
        <w:pStyle w:val="Comment"/>
      </w:pPr>
      <w:r w:rsidRPr="00514D4B">
        <w:t xml:space="preserve">GETUG-AFU </w:t>
      </w:r>
      <w:r w:rsidRPr="00514D4B">
        <w:t>收案</w:t>
      </w:r>
      <w:r w:rsidRPr="00514D4B">
        <w:t>criteria: s/p RP with initially undetectable but rising post-op PSA between 0.2-2ng/ml</w:t>
      </w:r>
      <w:r w:rsidRPr="00514D4B">
        <w:br/>
        <w:t>RTOG9601</w:t>
      </w:r>
      <w:r w:rsidRPr="00514D4B">
        <w:t>收案</w:t>
      </w:r>
      <w:r w:rsidRPr="00514D4B">
        <w:t>criteria: pT2 with positive margin or T3 without nodal involvement</w:t>
      </w:r>
    </w:p>
    <w:p w:rsidR="00514D4B" w:rsidRPr="00514D4B" w:rsidRDefault="00514D4B" w:rsidP="00514D4B">
      <w:pPr>
        <w:pStyle w:val="Question"/>
        <w:rPr>
          <w:rFonts w:cs="Times Roman"/>
        </w:rPr>
      </w:pPr>
      <w:r w:rsidRPr="00514D4B">
        <w:rPr>
          <w:lang w:val="zh-TW"/>
        </w:rPr>
        <w:t>下列有關攝護腺癌</w:t>
      </w:r>
      <w:r w:rsidRPr="00514D4B">
        <w:t>MRI</w:t>
      </w:r>
      <w:r w:rsidRPr="00514D4B">
        <w:rPr>
          <w:lang w:val="zh-TW"/>
        </w:rPr>
        <w:t>影像特性的敘述，何者正確？</w:t>
      </w:r>
    </w:p>
    <w:p w:rsidR="00514D4B" w:rsidRPr="00514D4B" w:rsidRDefault="00514D4B" w:rsidP="00514D4B">
      <w:pPr>
        <w:pStyle w:val="Choice"/>
      </w:pPr>
      <w:r w:rsidRPr="00514D4B">
        <w:t xml:space="preserve">T2, </w:t>
      </w:r>
      <w:r w:rsidRPr="00514D4B">
        <w:t>攝護腺是</w:t>
      </w:r>
      <w:r w:rsidRPr="00514D4B">
        <w:t xml:space="preserve"> homogeneous </w:t>
      </w:r>
      <w:r w:rsidRPr="00514D4B">
        <w:t>且</w:t>
      </w:r>
      <w:r w:rsidRPr="00514D4B">
        <w:t xml:space="preserve"> zonal anatomy </w:t>
      </w:r>
      <w:r w:rsidRPr="00514D4B">
        <w:t>不容易分辨</w:t>
      </w:r>
    </w:p>
    <w:p w:rsidR="00514D4B" w:rsidRPr="00514D4B" w:rsidRDefault="00514D4B" w:rsidP="00514D4B">
      <w:pPr>
        <w:pStyle w:val="Choice"/>
      </w:pPr>
      <w:r w:rsidRPr="00514D4B">
        <w:t xml:space="preserve">T2, </w:t>
      </w:r>
      <w:r w:rsidRPr="00514D4B">
        <w:t>出血是</w:t>
      </w:r>
      <w:r w:rsidRPr="00514D4B">
        <w:t xml:space="preserve"> high signal</w:t>
      </w:r>
    </w:p>
    <w:p w:rsidR="00514D4B" w:rsidRPr="00514D4B" w:rsidRDefault="00514D4B" w:rsidP="00514D4B">
      <w:pPr>
        <w:pStyle w:val="Choice"/>
      </w:pPr>
      <w:r w:rsidRPr="00514D4B">
        <w:t xml:space="preserve">T2, neuromuscular bundles </w:t>
      </w:r>
      <w:r w:rsidRPr="00514D4B">
        <w:t>在影像上很清楚</w:t>
      </w:r>
    </w:p>
    <w:p w:rsidR="00514D4B" w:rsidRPr="00514D4B" w:rsidRDefault="00514D4B" w:rsidP="00514D4B">
      <w:pPr>
        <w:pStyle w:val="Choice"/>
      </w:pPr>
      <w:r w:rsidRPr="00514D4B">
        <w:t xml:space="preserve">T1, </w:t>
      </w:r>
      <w:r w:rsidRPr="00514D4B">
        <w:t>攝護腺腫瘤是</w:t>
      </w:r>
      <w:r w:rsidRPr="00514D4B">
        <w:t xml:space="preserve"> low signal</w:t>
      </w:r>
    </w:p>
    <w:p w:rsidR="00514D4B" w:rsidRPr="00B0177B" w:rsidRDefault="00514D4B" w:rsidP="00514D4B">
      <w:pPr>
        <w:pStyle w:val="Answer"/>
      </w:pPr>
      <w:r>
        <w:rPr>
          <w:rFonts w:hint="eastAsia"/>
        </w:rPr>
        <w:lastRenderedPageBreak/>
        <w:t>C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易</w:t>
      </w:r>
    </w:p>
    <w:p w:rsidR="00FE2B7C" w:rsidRDefault="00FE2B7C" w:rsidP="00FE2B7C">
      <w:pPr>
        <w:pStyle w:val="Ref"/>
      </w:pPr>
      <w:r w:rsidRPr="00FE2B7C">
        <w:t>Perez and Bradys, Principles and Practice of Radiation Oncology, 7th edition, p4930 (pdf version)</w:t>
      </w:r>
    </w:p>
    <w:p w:rsidR="00FE2B7C" w:rsidRDefault="00FE2B7C" w:rsidP="00FE2B7C">
      <w:pPr>
        <w:pStyle w:val="Comment"/>
      </w:pPr>
      <w:r>
        <w:t>A)T1, prostate gland is homogeneous and zonal anatomy is not easily differentiated</w:t>
      </w:r>
    </w:p>
    <w:p w:rsidR="00FE2B7C" w:rsidRDefault="00FE2B7C" w:rsidP="00FE2B7C">
      <w:pPr>
        <w:pStyle w:val="Comment"/>
        <w:numPr>
          <w:ilvl w:val="0"/>
          <w:numId w:val="0"/>
        </w:numPr>
        <w:ind w:left="2835"/>
      </w:pPr>
      <w:r>
        <w:t>B)T1, hemorrhage appears as high signal</w:t>
      </w:r>
    </w:p>
    <w:p w:rsidR="00514D4B" w:rsidRPr="00EA42A7" w:rsidRDefault="00FE2B7C" w:rsidP="00FE2B7C">
      <w:pPr>
        <w:pStyle w:val="Comment"/>
        <w:numPr>
          <w:ilvl w:val="0"/>
          <w:numId w:val="0"/>
        </w:numPr>
        <w:ind w:left="2835"/>
      </w:pPr>
      <w:r>
        <w:t>D)T2, prostate cancer appears as low signal</w:t>
      </w:r>
    </w:p>
    <w:p w:rsidR="00FE2B7C" w:rsidRPr="00FE2B7C" w:rsidRDefault="00FE2B7C" w:rsidP="00FE2B7C">
      <w:pPr>
        <w:pStyle w:val="Question"/>
        <w:rPr>
          <w:rFonts w:cs="Times Roman"/>
        </w:rPr>
      </w:pPr>
      <w:r w:rsidRPr="00FE2B7C">
        <w:rPr>
          <w:lang w:val="zh-TW"/>
        </w:rPr>
        <w:t>下列有關攝護腺癌已知的</w:t>
      </w:r>
      <w:r w:rsidRPr="00FE2B7C">
        <w:t>risk factors</w:t>
      </w:r>
      <w:r w:rsidRPr="00FE2B7C">
        <w:rPr>
          <w:lang w:val="zh-TW"/>
        </w:rPr>
        <w:t>何者錯誤？</w:t>
      </w:r>
    </w:p>
    <w:p w:rsidR="00FE2B7C" w:rsidRPr="00FE2B7C" w:rsidRDefault="00FE2B7C" w:rsidP="00FE2B7C">
      <w:pPr>
        <w:pStyle w:val="Choice"/>
      </w:pPr>
      <w:r w:rsidRPr="00FE2B7C">
        <w:t>亞洲人比斯堪地納維雅人有更低的攝護腺癌機率</w:t>
      </w:r>
    </w:p>
    <w:p w:rsidR="00FE2B7C" w:rsidRPr="00FE2B7C" w:rsidRDefault="00FE2B7C" w:rsidP="00FE2B7C">
      <w:pPr>
        <w:pStyle w:val="Choice"/>
      </w:pPr>
      <w:r w:rsidRPr="00FE2B7C">
        <w:t>飲食中的脂肪含量與攝護腺癌發生風險為正相關</w:t>
      </w:r>
    </w:p>
    <w:p w:rsidR="00FE2B7C" w:rsidRPr="00FE2B7C" w:rsidRDefault="00FE2B7C" w:rsidP="00FE2B7C">
      <w:pPr>
        <w:pStyle w:val="Choice"/>
      </w:pPr>
      <w:r w:rsidRPr="00FE2B7C">
        <w:t>雄性素與攝護腺癌發生風險相關性沒有定論</w:t>
      </w:r>
    </w:p>
    <w:p w:rsidR="00FE2B7C" w:rsidRPr="00FE2B7C" w:rsidRDefault="00FE2B7C" w:rsidP="00FE2B7C">
      <w:pPr>
        <w:pStyle w:val="Choice"/>
      </w:pPr>
      <w:r w:rsidRPr="00FE2B7C">
        <w:t>良性攝護腺肥大與攝護腺癌發生風險為正相關</w:t>
      </w:r>
    </w:p>
    <w:p w:rsidR="00514D4B" w:rsidRDefault="00FE2B7C" w:rsidP="00514D4B">
      <w:pPr>
        <w:pStyle w:val="Answer"/>
      </w:pPr>
      <w:r>
        <w:rPr>
          <w:rFonts w:hint="eastAsia"/>
        </w:rPr>
        <w:t>D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FE2B7C" w:rsidRDefault="009E035F" w:rsidP="00FE2B7C">
      <w:pPr>
        <w:pStyle w:val="QuizLevel"/>
      </w:pPr>
      <w:r>
        <w:rPr>
          <w:rFonts w:hint="eastAsia"/>
        </w:rPr>
        <w:t>易</w:t>
      </w:r>
    </w:p>
    <w:p w:rsidR="00FE2B7C" w:rsidRDefault="00FE2B7C" w:rsidP="00FE2B7C">
      <w:pPr>
        <w:pStyle w:val="Ref"/>
      </w:pPr>
      <w:r w:rsidRPr="00FE2B7C">
        <w:rPr>
          <w:rFonts w:ascii="Calibri" w:eastAsia="標楷體" w:hAnsi="Calibri"/>
          <w:i/>
          <w:iCs/>
          <w:szCs w:val="20"/>
        </w:rPr>
        <w:t>Perez and Bradys, Principles and Practice of Radiation Oncology, 7th edition, p4872 (pdf version)</w:t>
      </w:r>
    </w:p>
    <w:p w:rsidR="00514D4B" w:rsidRPr="00FE2B7C" w:rsidRDefault="00FE2B7C" w:rsidP="00FE2B7C">
      <w:pPr>
        <w:pStyle w:val="Comment"/>
      </w:pPr>
      <w:r w:rsidRPr="00FE2B7C">
        <w:t>Benign prostatic condition is NOT positively associated with increased risk</w:t>
      </w:r>
    </w:p>
    <w:p w:rsidR="00FE2B7C" w:rsidRPr="00FE2B7C" w:rsidRDefault="00FE2B7C" w:rsidP="00FE2B7C">
      <w:pPr>
        <w:pStyle w:val="Question"/>
        <w:rPr>
          <w:rFonts w:cs="Times Roman"/>
        </w:rPr>
      </w:pPr>
      <w:r w:rsidRPr="00FE2B7C">
        <w:rPr>
          <w:lang w:val="zh-TW"/>
        </w:rPr>
        <w:t>根據</w:t>
      </w:r>
      <w:r w:rsidRPr="00FE2B7C">
        <w:t>Quantec</w:t>
      </w:r>
      <w:r w:rsidRPr="00FE2B7C">
        <w:rPr>
          <w:lang w:val="zh-TW"/>
        </w:rPr>
        <w:t>下列放射治療的劑量與副作用配對，何者不正確？</w:t>
      </w:r>
    </w:p>
    <w:p w:rsidR="00FE2B7C" w:rsidRPr="00FE2B7C" w:rsidRDefault="00FE2B7C" w:rsidP="00FE2B7C">
      <w:pPr>
        <w:pStyle w:val="Choice"/>
      </w:pPr>
      <w:r w:rsidRPr="00FE2B7C">
        <w:t>直腸</w:t>
      </w:r>
      <w:r w:rsidRPr="00FE2B7C">
        <w:t xml:space="preserve">, V75 &lt; 15%, grade ≥ 2 </w:t>
      </w:r>
      <w:r w:rsidRPr="00FE2B7C">
        <w:t>晚期直腸毒性</w:t>
      </w:r>
      <w:r w:rsidRPr="00FE2B7C">
        <w:t>(late rectal toxicities) &lt; 10%</w:t>
      </w:r>
    </w:p>
    <w:p w:rsidR="00FE2B7C" w:rsidRPr="00FE2B7C" w:rsidRDefault="00FE2B7C" w:rsidP="00FE2B7C">
      <w:pPr>
        <w:pStyle w:val="Choice"/>
      </w:pPr>
      <w:r w:rsidRPr="00FE2B7C">
        <w:t>直腸</w:t>
      </w:r>
      <w:r w:rsidRPr="00FE2B7C">
        <w:t xml:space="preserve">, V50 &lt; 50%, grade ≥ 3 </w:t>
      </w:r>
      <w:r w:rsidRPr="00FE2B7C">
        <w:t>晚期直腸毒性</w:t>
      </w:r>
      <w:r w:rsidRPr="00FE2B7C">
        <w:t>(late rectal toxicities) &lt; 10%</w:t>
      </w:r>
    </w:p>
    <w:p w:rsidR="00FE2B7C" w:rsidRPr="00FE2B7C" w:rsidRDefault="00FE2B7C" w:rsidP="00FE2B7C">
      <w:pPr>
        <w:pStyle w:val="Choice"/>
      </w:pPr>
      <w:r w:rsidRPr="00FE2B7C">
        <w:t>膀胱</w:t>
      </w:r>
      <w:r w:rsidRPr="00FE2B7C">
        <w:t xml:space="preserve">, Dmax &lt;65, grade ≥ 3 </w:t>
      </w:r>
      <w:r w:rsidRPr="00FE2B7C">
        <w:t>晚期膀胱毒性</w:t>
      </w:r>
      <w:r w:rsidRPr="00FE2B7C">
        <w:t xml:space="preserve">(late bladder toxicities) &lt; 6% </w:t>
      </w:r>
    </w:p>
    <w:p w:rsidR="00FE2B7C" w:rsidRPr="00FE2B7C" w:rsidRDefault="00FE2B7C" w:rsidP="00FE2B7C">
      <w:pPr>
        <w:pStyle w:val="Choice"/>
      </w:pPr>
      <w:r w:rsidRPr="00FE2B7C">
        <w:t>陰莖球</w:t>
      </w:r>
      <w:r w:rsidRPr="00FE2B7C">
        <w:t xml:space="preserve">(penile bulb), D90 &lt; 50Gy, </w:t>
      </w:r>
      <w:r w:rsidRPr="00FE2B7C">
        <w:t>嚴重勃起功能障礙</w:t>
      </w:r>
      <w:r w:rsidRPr="00FE2B7C">
        <w:t>(severe erectile dysfunction) &lt; 35%</w:t>
      </w:r>
    </w:p>
    <w:p w:rsidR="00514D4B" w:rsidRPr="00B0177B" w:rsidRDefault="00FE2B7C" w:rsidP="00514D4B">
      <w:pPr>
        <w:pStyle w:val="Answer"/>
      </w:pPr>
      <w:r>
        <w:rPr>
          <w:rFonts w:hint="eastAsia"/>
        </w:rPr>
        <w:t>A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514D4B" w:rsidRDefault="00FE2B7C" w:rsidP="00FE2B7C">
      <w:pPr>
        <w:pStyle w:val="Ref"/>
      </w:pPr>
      <w:r w:rsidRPr="00FE2B7C">
        <w:t>Gunderson &amp; Tepper’s Clinical Radiation Oncology, Fifth Edition, p1080</w:t>
      </w:r>
    </w:p>
    <w:p w:rsidR="00514D4B" w:rsidRPr="00EA42A7" w:rsidRDefault="00FE2B7C" w:rsidP="00514D4B">
      <w:pPr>
        <w:pStyle w:val="Comment"/>
        <w:tabs>
          <w:tab w:val="clear" w:pos="2835"/>
          <w:tab w:val="num" w:pos="2268"/>
        </w:tabs>
        <w:ind w:left="2268" w:hanging="1134"/>
      </w:pPr>
      <w:r w:rsidRPr="00FE2B7C">
        <w:rPr>
          <w:rFonts w:ascii="Calibri" w:eastAsia="標楷體" w:hAnsi="Calibri"/>
          <w:i/>
          <w:iCs/>
          <w:szCs w:val="20"/>
        </w:rPr>
        <w:t>V75 &lt; 15%, grade ≥ 2 late rectal toxicities &lt; 15%</w:t>
      </w:r>
    </w:p>
    <w:p w:rsidR="00FE2B7C" w:rsidRPr="00FE2B7C" w:rsidRDefault="00FE2B7C" w:rsidP="00FE2B7C">
      <w:pPr>
        <w:pStyle w:val="Question"/>
        <w:rPr>
          <w:rFonts w:cs="Times Roman"/>
        </w:rPr>
      </w:pPr>
      <w:r w:rsidRPr="00FE2B7C">
        <w:rPr>
          <w:lang w:val="zh-TW"/>
        </w:rPr>
        <w:t>下列敘述有關</w:t>
      </w:r>
      <w:r w:rsidRPr="00FE2B7C">
        <w:t>organ motion of prostate</w:t>
      </w:r>
      <w:r w:rsidRPr="00FE2B7C">
        <w:rPr>
          <w:lang w:val="zh-TW"/>
        </w:rPr>
        <w:t>何者不正確</w:t>
      </w:r>
      <w:r w:rsidRPr="00FE2B7C">
        <w:t>?</w:t>
      </w:r>
    </w:p>
    <w:p w:rsidR="00FE2B7C" w:rsidRPr="00FE2B7C" w:rsidRDefault="00FE2B7C" w:rsidP="00FE2B7C">
      <w:pPr>
        <w:pStyle w:val="Choice"/>
      </w:pPr>
      <w:r w:rsidRPr="00FE2B7C">
        <w:t>Interfraction</w:t>
      </w:r>
      <w:r w:rsidRPr="00FE2B7C">
        <w:t>攝護腺位移在前後方向較側向方向大</w:t>
      </w:r>
    </w:p>
    <w:p w:rsidR="00FE2B7C" w:rsidRPr="00FE2B7C" w:rsidRDefault="00FE2B7C" w:rsidP="00FE2B7C">
      <w:pPr>
        <w:pStyle w:val="Choice"/>
      </w:pPr>
      <w:r w:rsidRPr="00FE2B7C">
        <w:t xml:space="preserve">Intrafraction </w:t>
      </w:r>
      <w:r w:rsidRPr="00FE2B7C">
        <w:t>攝護腺位移在前後方向較上下方向大。</w:t>
      </w:r>
    </w:p>
    <w:p w:rsidR="00FE2B7C" w:rsidRPr="00FE2B7C" w:rsidRDefault="00FE2B7C" w:rsidP="00FE2B7C">
      <w:pPr>
        <w:pStyle w:val="Choice"/>
      </w:pPr>
      <w:r w:rsidRPr="00FE2B7C">
        <w:t>Rectal volume</w:t>
      </w:r>
      <w:r w:rsidRPr="00FE2B7C">
        <w:t>與攝護腺側向位移最相關</w:t>
      </w:r>
    </w:p>
    <w:p w:rsidR="00FE2B7C" w:rsidRPr="00FE2B7C" w:rsidRDefault="00FE2B7C" w:rsidP="00FE2B7C">
      <w:pPr>
        <w:pStyle w:val="Choice"/>
      </w:pPr>
      <w:r w:rsidRPr="00FE2B7C">
        <w:t>Bladder volume</w:t>
      </w:r>
      <w:r w:rsidRPr="00FE2B7C">
        <w:t>與攝護腺上下向位移相關</w:t>
      </w:r>
    </w:p>
    <w:p w:rsidR="00514D4B" w:rsidRPr="00B0177B" w:rsidRDefault="00514D4B" w:rsidP="00514D4B">
      <w:pPr>
        <w:pStyle w:val="Answer"/>
      </w:pPr>
      <w:r>
        <w:rPr>
          <w:rFonts w:hint="eastAsia"/>
        </w:rPr>
        <w:t>C</w:t>
      </w:r>
      <w:r w:rsidR="000C2CB4">
        <w:tab/>
      </w:r>
      <w:r w:rsidR="000C2CB4" w:rsidRPr="00514D4B">
        <w:rPr>
          <w:rFonts w:hint="eastAsia"/>
          <w:i w:val="0"/>
        </w:rPr>
        <w:t>命題者：季匡華</w:t>
      </w:r>
      <w:r w:rsidR="000C2CB4" w:rsidRPr="00514D4B">
        <w:rPr>
          <w:rFonts w:hint="eastAsia"/>
          <w:i w:val="0"/>
        </w:rPr>
        <w:t>(</w:t>
      </w:r>
      <w:r w:rsidR="000C2CB4" w:rsidRPr="00514D4B">
        <w:rPr>
          <w:rFonts w:hint="eastAsia"/>
          <w:i w:val="0"/>
        </w:rPr>
        <w:t>生殖泌尿道</w:t>
      </w:r>
      <w:r w:rsidR="000C2CB4" w:rsidRPr="00514D4B">
        <w:rPr>
          <w:rFonts w:hint="eastAsia"/>
          <w:i w:val="0"/>
        </w:rPr>
        <w:t>_</w:t>
      </w:r>
      <w:r w:rsidR="000C2CB4" w:rsidRPr="00514D4B">
        <w:rPr>
          <w:rFonts w:hint="eastAsia"/>
          <w:i w:val="0"/>
        </w:rPr>
        <w:t>攝護腺</w:t>
      </w:r>
      <w:r w:rsidR="000C2CB4"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514D4B" w:rsidRDefault="000C2CB4" w:rsidP="000C2CB4">
      <w:pPr>
        <w:pStyle w:val="Ref"/>
      </w:pPr>
      <w:r w:rsidRPr="000C2CB4">
        <w:lastRenderedPageBreak/>
        <w:t>Perez and Bradys, Principles and Practice of Radiation Oncology, 7th edition, p4930 (pdf version)</w:t>
      </w:r>
    </w:p>
    <w:p w:rsidR="00514D4B" w:rsidRPr="00EA42A7" w:rsidRDefault="000C2CB4" w:rsidP="000C2CB4">
      <w:pPr>
        <w:pStyle w:val="Comment"/>
      </w:pPr>
      <w:r w:rsidRPr="000C2CB4">
        <w:rPr>
          <w:rFonts w:hint="eastAsia"/>
        </w:rPr>
        <w:t>Rectal volume</w:t>
      </w:r>
      <w:r w:rsidRPr="000C2CB4">
        <w:rPr>
          <w:rFonts w:hint="eastAsia"/>
        </w:rPr>
        <w:t>與</w:t>
      </w:r>
      <w:r w:rsidRPr="000C2CB4">
        <w:rPr>
          <w:rFonts w:hint="eastAsia"/>
        </w:rPr>
        <w:t>prostate anterior-posterior</w:t>
      </w:r>
      <w:r w:rsidRPr="000C2CB4">
        <w:rPr>
          <w:rFonts w:hint="eastAsia"/>
        </w:rPr>
        <w:t>方向的移動最相關</w:t>
      </w:r>
    </w:p>
    <w:p w:rsidR="000C2CB4" w:rsidRPr="000C2CB4" w:rsidRDefault="000C2CB4" w:rsidP="000C2CB4">
      <w:pPr>
        <w:pStyle w:val="Question"/>
        <w:rPr>
          <w:rFonts w:cs="Times Roman"/>
        </w:rPr>
      </w:pPr>
      <w:r w:rsidRPr="000C2CB4">
        <w:rPr>
          <w:lang w:val="zh-TW"/>
        </w:rPr>
        <w:t>有關</w:t>
      </w:r>
      <w:r w:rsidRPr="000C2CB4">
        <w:t>NCCN risk group of prostate cancer</w:t>
      </w:r>
      <w:r w:rsidRPr="000C2CB4">
        <w:t>，</w:t>
      </w:r>
      <w:r w:rsidRPr="000C2CB4">
        <w:rPr>
          <w:lang w:val="zh-TW"/>
        </w:rPr>
        <w:t>下列何者正確</w:t>
      </w:r>
      <w:r w:rsidRPr="000C2CB4">
        <w:t>？</w:t>
      </w:r>
    </w:p>
    <w:p w:rsidR="000C2CB4" w:rsidRPr="000C2CB4" w:rsidRDefault="000C2CB4" w:rsidP="000C2CB4">
      <w:pPr>
        <w:pStyle w:val="Choice"/>
      </w:pPr>
      <w:r w:rsidRPr="000C2CB4">
        <w:t>T1cN0M0, PSA 11 ng/mL, GS 3+3, low risk</w:t>
      </w:r>
    </w:p>
    <w:p w:rsidR="000C2CB4" w:rsidRPr="000C2CB4" w:rsidRDefault="000C2CB4" w:rsidP="000C2CB4">
      <w:pPr>
        <w:pStyle w:val="Choice"/>
      </w:pPr>
      <w:r w:rsidRPr="000C2CB4">
        <w:t>T2cN0M0, PSA 10 ng/mL, GS 3+3, favorable intermediate</w:t>
      </w:r>
    </w:p>
    <w:p w:rsidR="000C2CB4" w:rsidRPr="000C2CB4" w:rsidRDefault="000C2CB4" w:rsidP="000C2CB4">
      <w:pPr>
        <w:pStyle w:val="Choice"/>
      </w:pPr>
      <w:r w:rsidRPr="000C2CB4">
        <w:t>T3bN0M0, PSA 9 ng/mL, GS 3+4, high risk</w:t>
      </w:r>
    </w:p>
    <w:p w:rsidR="000C2CB4" w:rsidRPr="000C2CB4" w:rsidRDefault="000C2CB4" w:rsidP="000C2CB4">
      <w:pPr>
        <w:pStyle w:val="Choice"/>
      </w:pPr>
      <w:r w:rsidRPr="000C2CB4">
        <w:t>T1cN0M0, PSA 9 ng/mL, GS 5+4, very high risk</w:t>
      </w:r>
    </w:p>
    <w:p w:rsidR="00514D4B" w:rsidRPr="00B0177B" w:rsidRDefault="000C2CB4" w:rsidP="00514D4B">
      <w:pPr>
        <w:pStyle w:val="Answer"/>
      </w:pPr>
      <w:r>
        <w:rPr>
          <w:rFonts w:hint="eastAsia"/>
        </w:rPr>
        <w:t>D</w:t>
      </w:r>
      <w:r>
        <w:tab/>
      </w:r>
      <w:r w:rsidRPr="00514D4B">
        <w:rPr>
          <w:rFonts w:hint="eastAsia"/>
          <w:i w:val="0"/>
        </w:rPr>
        <w:t>命題者：季匡華</w:t>
      </w:r>
      <w:r w:rsidRPr="00514D4B">
        <w:rPr>
          <w:rFonts w:hint="eastAsia"/>
          <w:i w:val="0"/>
        </w:rPr>
        <w:t>(</w:t>
      </w:r>
      <w:r w:rsidRPr="00514D4B">
        <w:rPr>
          <w:rFonts w:hint="eastAsia"/>
          <w:i w:val="0"/>
        </w:rPr>
        <w:t>生殖泌尿道</w:t>
      </w:r>
      <w:r w:rsidRPr="00514D4B">
        <w:rPr>
          <w:rFonts w:hint="eastAsia"/>
          <w:i w:val="0"/>
        </w:rPr>
        <w:t>_</w:t>
      </w:r>
      <w:r w:rsidRPr="00514D4B">
        <w:rPr>
          <w:rFonts w:hint="eastAsia"/>
          <w:i w:val="0"/>
        </w:rPr>
        <w:t>攝護腺</w:t>
      </w:r>
      <w:r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易</w:t>
      </w:r>
    </w:p>
    <w:p w:rsidR="00514D4B" w:rsidRDefault="000C2CB4" w:rsidP="000C2CB4">
      <w:pPr>
        <w:pStyle w:val="Ref"/>
      </w:pPr>
      <w:r w:rsidRPr="000C2CB4">
        <w:t>Gunderson &amp; Tepper’s Clinical Radiation Oncology, Fifth Edition, p1065</w:t>
      </w:r>
    </w:p>
    <w:p w:rsidR="000C2CB4" w:rsidRDefault="000C2CB4" w:rsidP="000C2CB4">
      <w:pPr>
        <w:pStyle w:val="Comment"/>
      </w:pPr>
      <w:r>
        <w:t>A)T1cN0M0, PSA 11 ng/mL, GS 3+3, intermediate</w:t>
      </w:r>
    </w:p>
    <w:p w:rsidR="000C2CB4" w:rsidRDefault="000C2CB4" w:rsidP="000C2CB4">
      <w:pPr>
        <w:pStyle w:val="Comment"/>
        <w:numPr>
          <w:ilvl w:val="0"/>
          <w:numId w:val="0"/>
        </w:numPr>
        <w:ind w:left="2835"/>
      </w:pPr>
      <w:r>
        <w:t>B)T2cN0M0, PSA 10 ng/mL, GS 3+3, unfavorable intermediate</w:t>
      </w:r>
    </w:p>
    <w:p w:rsidR="00514D4B" w:rsidRDefault="000C2CB4" w:rsidP="000C2CB4">
      <w:pPr>
        <w:pStyle w:val="Comment"/>
        <w:numPr>
          <w:ilvl w:val="0"/>
          <w:numId w:val="0"/>
        </w:numPr>
        <w:ind w:left="2835"/>
      </w:pPr>
      <w:r>
        <w:t>C)T3bN0M0, PSA 9 ng/mL, GS 3+4, very high risk</w:t>
      </w:r>
    </w:p>
    <w:p w:rsidR="00514D4B" w:rsidRDefault="000C2CB4" w:rsidP="000C2CB4">
      <w:pPr>
        <w:pStyle w:val="Question"/>
      </w:pPr>
      <w:r w:rsidRPr="000C2CB4">
        <w:rPr>
          <w:rFonts w:hint="eastAsia"/>
        </w:rPr>
        <w:t>下列研究何者支持使用</w:t>
      </w:r>
      <w:r w:rsidRPr="000C2CB4">
        <w:rPr>
          <w:rFonts w:hint="eastAsia"/>
        </w:rPr>
        <w:t>short-course (4-6 months)  ADT</w:t>
      </w:r>
      <w:r w:rsidRPr="000C2CB4">
        <w:rPr>
          <w:rFonts w:hint="eastAsia"/>
        </w:rPr>
        <w:t>配合</w:t>
      </w:r>
      <w:r w:rsidRPr="000C2CB4">
        <w:rPr>
          <w:rFonts w:hint="eastAsia"/>
        </w:rPr>
        <w:t>EBRT</w:t>
      </w:r>
      <w:r w:rsidRPr="000C2CB4">
        <w:rPr>
          <w:rFonts w:hint="eastAsia"/>
        </w:rPr>
        <w:t>用於</w:t>
      </w:r>
      <w:r w:rsidRPr="000C2CB4">
        <w:rPr>
          <w:rFonts w:hint="eastAsia"/>
        </w:rPr>
        <w:t>localized intermediate-risk prostate cancer?</w:t>
      </w:r>
    </w:p>
    <w:p w:rsidR="000C2CB4" w:rsidRPr="000C2CB4" w:rsidRDefault="000C2CB4" w:rsidP="000C2CB4">
      <w:pPr>
        <w:pStyle w:val="Choice"/>
      </w:pPr>
      <w:r w:rsidRPr="000C2CB4">
        <w:t>RTOG 9910</w:t>
      </w:r>
    </w:p>
    <w:p w:rsidR="000C2CB4" w:rsidRPr="000C2CB4" w:rsidRDefault="000C2CB4" w:rsidP="000C2CB4">
      <w:pPr>
        <w:pStyle w:val="Choice"/>
      </w:pPr>
      <w:r w:rsidRPr="000C2CB4">
        <w:t>RTOG 9202</w:t>
      </w:r>
    </w:p>
    <w:p w:rsidR="000C2CB4" w:rsidRPr="000C2CB4" w:rsidRDefault="000C2CB4" w:rsidP="000C2CB4">
      <w:pPr>
        <w:pStyle w:val="Choice"/>
      </w:pPr>
      <w:r w:rsidRPr="000C2CB4">
        <w:t>TROG 96.01</w:t>
      </w:r>
    </w:p>
    <w:p w:rsidR="000C2CB4" w:rsidRDefault="000C2CB4" w:rsidP="000C2CB4">
      <w:pPr>
        <w:pStyle w:val="Choice"/>
      </w:pPr>
      <w:r w:rsidRPr="000C2CB4">
        <w:t>DART01/05 GICOR</w:t>
      </w:r>
    </w:p>
    <w:p w:rsidR="00514D4B" w:rsidRPr="00B0177B" w:rsidRDefault="000C2CB4" w:rsidP="000C2CB4">
      <w:pPr>
        <w:pStyle w:val="Answer"/>
      </w:pPr>
      <w:r>
        <w:rPr>
          <w:rFonts w:hint="eastAsia"/>
        </w:rPr>
        <w:t>D</w:t>
      </w:r>
      <w:r>
        <w:tab/>
      </w:r>
      <w:r w:rsidRPr="00514D4B">
        <w:rPr>
          <w:rFonts w:hint="eastAsia"/>
          <w:i w:val="0"/>
        </w:rPr>
        <w:t>命題者：季匡華</w:t>
      </w:r>
      <w:r w:rsidRPr="00514D4B">
        <w:rPr>
          <w:rFonts w:hint="eastAsia"/>
          <w:i w:val="0"/>
        </w:rPr>
        <w:t>(</w:t>
      </w:r>
      <w:r w:rsidRPr="00514D4B">
        <w:rPr>
          <w:rFonts w:hint="eastAsia"/>
          <w:i w:val="0"/>
        </w:rPr>
        <w:t>生殖泌尿道</w:t>
      </w:r>
      <w:r w:rsidRPr="00514D4B">
        <w:rPr>
          <w:rFonts w:hint="eastAsia"/>
          <w:i w:val="0"/>
        </w:rPr>
        <w:t>_</w:t>
      </w:r>
      <w:r w:rsidRPr="00514D4B">
        <w:rPr>
          <w:rFonts w:hint="eastAsia"/>
          <w:i w:val="0"/>
        </w:rPr>
        <w:t>攝護腺</w:t>
      </w:r>
      <w:r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514D4B" w:rsidRDefault="000C2CB4" w:rsidP="000C2CB4">
      <w:pPr>
        <w:pStyle w:val="Ref"/>
      </w:pPr>
      <w:r w:rsidRPr="000C2CB4">
        <w:t>Perez and Bradys, Principles and Practice of Radiation Oncology, 7th edition, p5042 (pdf version)</w:t>
      </w:r>
    </w:p>
    <w:p w:rsidR="00514D4B" w:rsidRPr="00EA42A7" w:rsidRDefault="000C2CB4" w:rsidP="00514D4B">
      <w:pPr>
        <w:pStyle w:val="Comment"/>
        <w:tabs>
          <w:tab w:val="clear" w:pos="2835"/>
          <w:tab w:val="num" w:pos="2268"/>
        </w:tabs>
        <w:ind w:left="2268" w:hanging="1134"/>
      </w:pPr>
      <w:r w:rsidRPr="000C2CB4">
        <w:rPr>
          <w:rFonts w:ascii="Calibri" w:eastAsia="標楷體" w:hAnsi="Calibri"/>
          <w:i/>
          <w:iCs/>
          <w:lang w:val="pt-PT"/>
        </w:rPr>
        <w:t xml:space="preserve">DART01/05 GICOR </w:t>
      </w:r>
      <w:r w:rsidRPr="000C2CB4">
        <w:rPr>
          <w:rFonts w:ascii="Calibri" w:eastAsia="標楷體" w:hAnsi="Calibri"/>
          <w:i/>
          <w:iCs/>
        </w:rPr>
        <w:t>is about dose escalated RT</w:t>
      </w:r>
    </w:p>
    <w:p w:rsidR="000C2CB4" w:rsidRPr="000C2CB4" w:rsidRDefault="000C2CB4" w:rsidP="000C2CB4">
      <w:pPr>
        <w:pStyle w:val="Question"/>
        <w:rPr>
          <w:rFonts w:cs="Times Roman"/>
        </w:rPr>
      </w:pPr>
      <w:r w:rsidRPr="000C2CB4">
        <w:rPr>
          <w:lang w:val="zh-TW"/>
        </w:rPr>
        <w:t>有關</w:t>
      </w:r>
      <w:r w:rsidRPr="000C2CB4">
        <w:t>GETUG-01</w:t>
      </w:r>
      <w:r w:rsidRPr="000C2CB4">
        <w:rPr>
          <w:lang w:val="zh-TW"/>
        </w:rPr>
        <w:t>下列何者正確</w:t>
      </w:r>
      <w:r w:rsidRPr="000C2CB4">
        <w:t>?</w:t>
      </w:r>
    </w:p>
    <w:p w:rsidR="000C2CB4" w:rsidRPr="000C2CB4" w:rsidRDefault="000C2CB4" w:rsidP="000C2CB4">
      <w:pPr>
        <w:pStyle w:val="Choice"/>
      </w:pPr>
      <w:r w:rsidRPr="000C2CB4">
        <w:t>收錄</w:t>
      </w:r>
      <w:r w:rsidRPr="000C2CB4">
        <w:t>T1b–T3N0</w:t>
      </w:r>
      <w:r w:rsidRPr="000C2CB4">
        <w:t>的案例</w:t>
      </w:r>
    </w:p>
    <w:p w:rsidR="000C2CB4" w:rsidRPr="000C2CB4" w:rsidRDefault="000C2CB4" w:rsidP="000C2CB4">
      <w:pPr>
        <w:pStyle w:val="Choice"/>
      </w:pPr>
      <w:r w:rsidRPr="000C2CB4">
        <w:t>照射區域隨機分配至</w:t>
      </w:r>
      <w:r w:rsidRPr="000C2CB4">
        <w:t>prostate only</w:t>
      </w:r>
      <w:r w:rsidRPr="000C2CB4">
        <w:t>或是</w:t>
      </w:r>
      <w:r w:rsidRPr="000C2CB4">
        <w:t>whole pelvis field</w:t>
      </w:r>
    </w:p>
    <w:p w:rsidR="000C2CB4" w:rsidRPr="000C2CB4" w:rsidRDefault="000C2CB4" w:rsidP="000C2CB4">
      <w:pPr>
        <w:pStyle w:val="Choice"/>
      </w:pPr>
      <w:r w:rsidRPr="000C2CB4">
        <w:t xml:space="preserve">whole pelvis field </w:t>
      </w:r>
      <w:r w:rsidRPr="000C2CB4">
        <w:t>大於</w:t>
      </w:r>
      <w:r w:rsidRPr="000C2CB4">
        <w:t xml:space="preserve"> RTOG 9413 </w:t>
      </w:r>
    </w:p>
    <w:p w:rsidR="000C2CB4" w:rsidRPr="000C2CB4" w:rsidRDefault="000C2CB4" w:rsidP="000C2CB4">
      <w:pPr>
        <w:pStyle w:val="Choice"/>
      </w:pPr>
      <w:r w:rsidRPr="000C2CB4">
        <w:t>兩個</w:t>
      </w:r>
      <w:r w:rsidRPr="000C2CB4">
        <w:t>randomized</w:t>
      </w:r>
      <w:r w:rsidRPr="000C2CB4">
        <w:t>的</w:t>
      </w:r>
      <w:r w:rsidRPr="000C2CB4">
        <w:t>primary endpoint</w:t>
      </w:r>
      <w:r w:rsidRPr="000C2CB4">
        <w:t>在</w:t>
      </w:r>
      <w:r w:rsidRPr="000C2CB4">
        <w:t>10-yr OS or EFS</w:t>
      </w:r>
      <w:r w:rsidRPr="000C2CB4">
        <w:t>沒有差別</w:t>
      </w:r>
    </w:p>
    <w:p w:rsidR="00514D4B" w:rsidRPr="00B0177B" w:rsidRDefault="000C2CB4" w:rsidP="00514D4B">
      <w:pPr>
        <w:pStyle w:val="Answer"/>
      </w:pPr>
      <w:r>
        <w:rPr>
          <w:rFonts w:hint="eastAsia"/>
        </w:rPr>
        <w:t>C</w:t>
      </w:r>
      <w:r>
        <w:tab/>
      </w:r>
      <w:r w:rsidRPr="00514D4B">
        <w:rPr>
          <w:rFonts w:hint="eastAsia"/>
          <w:i w:val="0"/>
        </w:rPr>
        <w:t>命題者：季匡華</w:t>
      </w:r>
      <w:r w:rsidRPr="00514D4B">
        <w:rPr>
          <w:rFonts w:hint="eastAsia"/>
          <w:i w:val="0"/>
        </w:rPr>
        <w:t>(</w:t>
      </w:r>
      <w:r w:rsidRPr="00514D4B">
        <w:rPr>
          <w:rFonts w:hint="eastAsia"/>
          <w:i w:val="0"/>
        </w:rPr>
        <w:t>生殖泌尿道</w:t>
      </w:r>
      <w:r w:rsidRPr="00514D4B">
        <w:rPr>
          <w:rFonts w:hint="eastAsia"/>
          <w:i w:val="0"/>
        </w:rPr>
        <w:t>_</w:t>
      </w:r>
      <w:r w:rsidRPr="00514D4B">
        <w:rPr>
          <w:rFonts w:hint="eastAsia"/>
          <w:i w:val="0"/>
        </w:rPr>
        <w:t>攝護腺</w:t>
      </w:r>
      <w:r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514D4B" w:rsidRDefault="000C2CB4" w:rsidP="00514D4B">
      <w:pPr>
        <w:pStyle w:val="Ref"/>
        <w:tabs>
          <w:tab w:val="clear" w:pos="2835"/>
          <w:tab w:val="num" w:pos="2268"/>
        </w:tabs>
        <w:ind w:left="2268" w:hanging="1134"/>
      </w:pPr>
      <w:r w:rsidRPr="000C2CB4">
        <w:rPr>
          <w:rFonts w:ascii="Calibri" w:eastAsia="標楷體" w:hAnsi="Calibri"/>
          <w:i/>
          <w:iCs/>
          <w:szCs w:val="20"/>
        </w:rPr>
        <w:t>Perez and Bradys, Principles and Practice of Radiation Oncology, 7th edition, p5022 (pdf version)</w:t>
      </w:r>
    </w:p>
    <w:p w:rsidR="00514D4B" w:rsidRPr="00EA42A7" w:rsidRDefault="000C2CB4" w:rsidP="00514D4B">
      <w:pPr>
        <w:pStyle w:val="Comment"/>
        <w:tabs>
          <w:tab w:val="clear" w:pos="2835"/>
          <w:tab w:val="num" w:pos="2268"/>
        </w:tabs>
        <w:ind w:left="2268" w:hanging="1134"/>
      </w:pPr>
      <w:r w:rsidRPr="000C2CB4">
        <w:rPr>
          <w:rFonts w:ascii="Calibri" w:eastAsia="標楷體" w:hAnsi="Calibri"/>
          <w:i/>
          <w:iCs/>
        </w:rPr>
        <w:t xml:space="preserve">whole pelvis field </w:t>
      </w:r>
      <w:r w:rsidRPr="000C2CB4">
        <w:rPr>
          <w:rFonts w:ascii="Calibri" w:eastAsia="標楷體" w:hAnsi="Calibri"/>
          <w:lang w:val="zh-TW"/>
        </w:rPr>
        <w:t>小於</w:t>
      </w:r>
      <w:r w:rsidRPr="000C2CB4">
        <w:rPr>
          <w:rFonts w:ascii="Calibri" w:eastAsia="標楷體" w:hAnsi="Calibri"/>
          <w:i/>
          <w:iCs/>
        </w:rPr>
        <w:t xml:space="preserve"> RTOG 9413 </w:t>
      </w:r>
      <w:r w:rsidRPr="000C2CB4">
        <w:rPr>
          <w:rFonts w:ascii="Calibri" w:eastAsia="標楷體" w:hAnsi="Calibri"/>
        </w:rPr>
        <w:t>，</w:t>
      </w:r>
      <w:r w:rsidRPr="000C2CB4">
        <w:rPr>
          <w:rFonts w:ascii="Calibri" w:eastAsia="標楷體" w:hAnsi="Calibri"/>
          <w:i/>
          <w:iCs/>
        </w:rPr>
        <w:t>field</w:t>
      </w:r>
      <w:r w:rsidRPr="000C2CB4">
        <w:rPr>
          <w:rFonts w:ascii="Calibri" w:eastAsia="標楷體" w:hAnsi="Calibri"/>
          <w:lang w:val="zh-TW"/>
        </w:rPr>
        <w:t>上緣在</w:t>
      </w:r>
      <w:r w:rsidRPr="000C2CB4">
        <w:rPr>
          <w:rFonts w:ascii="Calibri" w:eastAsia="標楷體" w:hAnsi="Calibri"/>
          <w:i/>
          <w:iCs/>
        </w:rPr>
        <w:t>S1/S2</w:t>
      </w:r>
    </w:p>
    <w:p w:rsidR="000C2CB4" w:rsidRPr="000C2CB4" w:rsidRDefault="000C2CB4" w:rsidP="000C2CB4">
      <w:pPr>
        <w:pStyle w:val="Question"/>
        <w:rPr>
          <w:rFonts w:cs="Times Roman"/>
        </w:rPr>
      </w:pPr>
      <w:r w:rsidRPr="000C2CB4">
        <w:rPr>
          <w:lang w:val="zh-TW"/>
        </w:rPr>
        <w:lastRenderedPageBreak/>
        <w:t>下列有關</w:t>
      </w:r>
      <w:r w:rsidRPr="000C2CB4">
        <w:t>RTOG 9202</w:t>
      </w:r>
      <w:r w:rsidRPr="000C2CB4">
        <w:rPr>
          <w:lang w:val="zh-TW"/>
        </w:rPr>
        <w:t>何者錯誤？</w:t>
      </w:r>
    </w:p>
    <w:p w:rsidR="000C2CB4" w:rsidRPr="000C2CB4" w:rsidRDefault="000C2CB4" w:rsidP="000C2CB4">
      <w:pPr>
        <w:pStyle w:val="Choice"/>
      </w:pPr>
      <w:r w:rsidRPr="000C2CB4">
        <w:t>收錄</w:t>
      </w:r>
      <w:r w:rsidRPr="000C2CB4">
        <w:t>1000</w:t>
      </w:r>
      <w:r w:rsidRPr="000C2CB4">
        <w:t>多個</w:t>
      </w:r>
      <w:r w:rsidRPr="000C2CB4">
        <w:t>T2c-T4</w:t>
      </w:r>
      <w:r w:rsidRPr="000C2CB4">
        <w:t>，</w:t>
      </w:r>
      <w:r w:rsidRPr="000C2CB4">
        <w:t>PSA &lt; 150 ng/mL</w:t>
      </w:r>
      <w:r w:rsidRPr="000C2CB4">
        <w:t>的案例</w:t>
      </w:r>
    </w:p>
    <w:p w:rsidR="000C2CB4" w:rsidRPr="000C2CB4" w:rsidRDefault="000C2CB4" w:rsidP="000C2CB4">
      <w:pPr>
        <w:pStyle w:val="Choice"/>
      </w:pPr>
      <w:r w:rsidRPr="000C2CB4">
        <w:t>兩組隨機分派至</w:t>
      </w:r>
      <w:r w:rsidRPr="000C2CB4">
        <w:t>65-70Gy + 4 months ADT</w:t>
      </w:r>
      <w:r w:rsidRPr="000C2CB4">
        <w:t>與</w:t>
      </w:r>
      <w:r w:rsidRPr="000C2CB4">
        <w:t>65-70Gy + 28 months ADT</w:t>
      </w:r>
    </w:p>
    <w:p w:rsidR="000C2CB4" w:rsidRPr="000C2CB4" w:rsidRDefault="000C2CB4" w:rsidP="000C2CB4">
      <w:pPr>
        <w:pStyle w:val="Choice"/>
      </w:pPr>
      <w:r w:rsidRPr="000C2CB4">
        <w:t>長期</w:t>
      </w:r>
      <w:r w:rsidRPr="000C2CB4">
        <w:t xml:space="preserve"> ADT </w:t>
      </w:r>
      <w:r w:rsidRPr="000C2CB4">
        <w:t>使</w:t>
      </w:r>
      <w:r w:rsidRPr="000C2CB4">
        <w:t>biochemical failure rate</w:t>
      </w:r>
      <w:r w:rsidRPr="000C2CB4">
        <w:t>從</w:t>
      </w:r>
      <w:r w:rsidRPr="000C2CB4">
        <w:t>68%</w:t>
      </w:r>
      <w:r w:rsidRPr="000C2CB4">
        <w:t>減少至</w:t>
      </w:r>
      <w:r w:rsidRPr="000C2CB4">
        <w:t>52%</w:t>
      </w:r>
      <w:r w:rsidRPr="000C2CB4">
        <w:t>，但在</w:t>
      </w:r>
      <w:r w:rsidRPr="000C2CB4">
        <w:t>cancer specific survival</w:t>
      </w:r>
      <w:r w:rsidRPr="000C2CB4">
        <w:t>未達到統計學意義</w:t>
      </w:r>
    </w:p>
    <w:p w:rsidR="000C2CB4" w:rsidRPr="000C2CB4" w:rsidRDefault="000C2CB4" w:rsidP="000C2CB4">
      <w:pPr>
        <w:pStyle w:val="Choice"/>
      </w:pPr>
      <w:r w:rsidRPr="000C2CB4">
        <w:t>長期</w:t>
      </w:r>
      <w:r w:rsidRPr="000C2CB4">
        <w:t xml:space="preserve"> ADT </w:t>
      </w:r>
      <w:r w:rsidRPr="000C2CB4">
        <w:t>在</w:t>
      </w:r>
      <w:r w:rsidRPr="000C2CB4">
        <w:t xml:space="preserve">GS 8-10 </w:t>
      </w:r>
      <w:r w:rsidRPr="000C2CB4">
        <w:t>的組別，增加</w:t>
      </w:r>
      <w:r w:rsidRPr="000C2CB4">
        <w:t>10</w:t>
      </w:r>
      <w:r w:rsidRPr="000C2CB4">
        <w:t>年總存活率</w:t>
      </w:r>
    </w:p>
    <w:p w:rsidR="00514D4B" w:rsidRPr="00B0177B" w:rsidRDefault="000C2CB4" w:rsidP="00514D4B">
      <w:pPr>
        <w:pStyle w:val="Answer"/>
      </w:pPr>
      <w:r>
        <w:rPr>
          <w:rFonts w:hint="eastAsia"/>
        </w:rPr>
        <w:t>C</w:t>
      </w:r>
      <w:r>
        <w:tab/>
      </w:r>
      <w:r w:rsidRPr="00514D4B">
        <w:rPr>
          <w:rFonts w:hint="eastAsia"/>
          <w:i w:val="0"/>
        </w:rPr>
        <w:t>命題者：季匡華</w:t>
      </w:r>
      <w:r w:rsidRPr="00514D4B">
        <w:rPr>
          <w:rFonts w:hint="eastAsia"/>
          <w:i w:val="0"/>
        </w:rPr>
        <w:t>(</w:t>
      </w:r>
      <w:r w:rsidRPr="00514D4B">
        <w:rPr>
          <w:rFonts w:hint="eastAsia"/>
          <w:i w:val="0"/>
        </w:rPr>
        <w:t>生殖泌尿道</w:t>
      </w:r>
      <w:r w:rsidRPr="00514D4B">
        <w:rPr>
          <w:rFonts w:hint="eastAsia"/>
          <w:i w:val="0"/>
        </w:rPr>
        <w:t>_</w:t>
      </w:r>
      <w:r w:rsidRPr="00514D4B">
        <w:rPr>
          <w:rFonts w:hint="eastAsia"/>
          <w:i w:val="0"/>
        </w:rPr>
        <w:t>攝護腺</w:t>
      </w:r>
      <w:r w:rsidRPr="00514D4B">
        <w:rPr>
          <w:rFonts w:hint="eastAsia"/>
          <w:i w:val="0"/>
        </w:rPr>
        <w:t>)</w:t>
      </w:r>
    </w:p>
    <w:p w:rsidR="00514D4B" w:rsidRDefault="009E035F" w:rsidP="00514D4B">
      <w:pPr>
        <w:pStyle w:val="QuizLevel"/>
        <w:tabs>
          <w:tab w:val="num" w:pos="2268"/>
        </w:tabs>
      </w:pPr>
      <w:r>
        <w:rPr>
          <w:rFonts w:hint="eastAsia"/>
        </w:rPr>
        <w:t>易</w:t>
      </w:r>
    </w:p>
    <w:p w:rsidR="00514D4B" w:rsidRDefault="000C2CB4" w:rsidP="00514D4B">
      <w:pPr>
        <w:pStyle w:val="Ref"/>
        <w:tabs>
          <w:tab w:val="clear" w:pos="2835"/>
          <w:tab w:val="num" w:pos="2268"/>
        </w:tabs>
        <w:ind w:left="2268" w:hanging="1134"/>
      </w:pPr>
      <w:r w:rsidRPr="000C2CB4">
        <w:rPr>
          <w:rFonts w:ascii="Calibri" w:eastAsia="標楷體" w:hAnsi="Calibri"/>
          <w:i/>
          <w:iCs/>
        </w:rPr>
        <w:t>Perez and Bradys, Principles and Practice of Radiation Oncology, 7th edition, p5042 (pdf version)</w:t>
      </w:r>
    </w:p>
    <w:p w:rsidR="00514D4B" w:rsidRDefault="000C2CB4" w:rsidP="000C2CB4">
      <w:pPr>
        <w:pStyle w:val="Comment"/>
        <w:tabs>
          <w:tab w:val="clear" w:pos="2835"/>
          <w:tab w:val="num" w:pos="2268"/>
        </w:tabs>
        <w:ind w:left="2268" w:hanging="1134"/>
        <w:rPr>
          <w:rFonts w:ascii="Calibri" w:eastAsia="標楷體" w:hAnsi="Calibri"/>
          <w:i/>
          <w:iCs/>
        </w:rPr>
      </w:pPr>
      <w:r w:rsidRPr="000C2CB4">
        <w:rPr>
          <w:rFonts w:ascii="Calibri" w:eastAsia="標楷體" w:hAnsi="Calibri"/>
          <w:i/>
          <w:iCs/>
        </w:rPr>
        <w:t>Long term ADT improved biochemical failure rate from 68% to 52%, 10 year cancer specific survival 84% - &gt; 89%</w:t>
      </w:r>
    </w:p>
    <w:p w:rsidR="00DB4C30" w:rsidRDefault="00DB4C30" w:rsidP="00DB4C30">
      <w:pPr>
        <w:pStyle w:val="Question"/>
      </w:pPr>
      <w:r>
        <w:rPr>
          <w:rFonts w:hint="eastAsia"/>
        </w:rPr>
        <w:t>有關無肌肉層侵犯膀胱癌</w:t>
      </w:r>
      <w:r>
        <w:rPr>
          <w:rFonts w:hint="eastAsia"/>
        </w:rPr>
        <w:t>(Non-muscle-invasion bladder cancer)</w:t>
      </w:r>
      <w:r>
        <w:rPr>
          <w:rFonts w:hint="eastAsia"/>
        </w:rPr>
        <w:t>之描述，下列何者為誤？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診斷時有</w:t>
      </w:r>
      <w:r>
        <w:rPr>
          <w:rFonts w:hint="eastAsia"/>
        </w:rPr>
        <w:t>70-80%</w:t>
      </w:r>
      <w:r>
        <w:rPr>
          <w:rFonts w:hint="eastAsia"/>
        </w:rPr>
        <w:t>屬無肌肉層侵犯</w:t>
      </w:r>
    </w:p>
    <w:p w:rsidR="00DB4C30" w:rsidRDefault="00DB4C30" w:rsidP="00DB4C30">
      <w:pPr>
        <w:pStyle w:val="Choice"/>
      </w:pPr>
      <w:r>
        <w:rPr>
          <w:rFonts w:hint="eastAsia"/>
        </w:rPr>
        <w:t>包括</w:t>
      </w:r>
      <w:r>
        <w:rPr>
          <w:rFonts w:hint="eastAsia"/>
        </w:rPr>
        <w:t>T1, carcinoma in situ</w:t>
      </w:r>
      <w:r>
        <w:rPr>
          <w:rFonts w:hint="eastAsia"/>
        </w:rPr>
        <w:t>但</w:t>
      </w:r>
      <w:r>
        <w:rPr>
          <w:rFonts w:hint="eastAsia"/>
        </w:rPr>
        <w:t>stage Ta</w:t>
      </w:r>
      <w:r>
        <w:rPr>
          <w:rFonts w:hint="eastAsia"/>
        </w:rPr>
        <w:t>不包括</w:t>
      </w:r>
    </w:p>
    <w:p w:rsidR="00DB4C30" w:rsidRDefault="00DB4C30" w:rsidP="00DB4C30">
      <w:pPr>
        <w:pStyle w:val="Choice"/>
      </w:pPr>
      <w:r>
        <w:rPr>
          <w:rFonts w:hint="eastAsia"/>
        </w:rPr>
        <w:t>以</w:t>
      </w:r>
      <w:r>
        <w:rPr>
          <w:rFonts w:hint="eastAsia"/>
        </w:rPr>
        <w:t xml:space="preserve">TURBT </w:t>
      </w:r>
      <w:r>
        <w:rPr>
          <w:rFonts w:hint="eastAsia"/>
        </w:rPr>
        <w:t>治療後復發機會達</w:t>
      </w:r>
      <w:r>
        <w:rPr>
          <w:rFonts w:hint="eastAsia"/>
        </w:rPr>
        <w:t xml:space="preserve">50-70% </w:t>
      </w:r>
    </w:p>
    <w:p w:rsidR="00DB4C30" w:rsidRDefault="00DB4C30" w:rsidP="00DB4C30">
      <w:pPr>
        <w:pStyle w:val="Choice"/>
      </w:pPr>
      <w:r>
        <w:rPr>
          <w:rFonts w:hint="eastAsia"/>
        </w:rPr>
        <w:t>與抽煙有關</w:t>
      </w:r>
      <w:r>
        <w:rPr>
          <w:rFonts w:hint="eastAsia"/>
        </w:rPr>
        <w:t xml:space="preserve">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p1533. </w:t>
      </w:r>
    </w:p>
    <w:p w:rsidR="00DB4C30" w:rsidRDefault="00DB4C30" w:rsidP="00DB4C30">
      <w:pPr>
        <w:pStyle w:val="Comment"/>
      </w:pPr>
      <w:r>
        <w:rPr>
          <w:rFonts w:hint="eastAsia"/>
        </w:rPr>
        <w:t>P1533, MIBC including Ta, T1 and CIS</w:t>
      </w:r>
    </w:p>
    <w:p w:rsidR="00DB4C30" w:rsidRDefault="00DB4C30" w:rsidP="00DB4C30">
      <w:pPr>
        <w:pStyle w:val="Question"/>
      </w:pPr>
      <w:r>
        <w:rPr>
          <w:rFonts w:hint="eastAsia"/>
        </w:rPr>
        <w:t>有關肌肉層侵犯膀胱癌</w:t>
      </w:r>
      <w:r>
        <w:rPr>
          <w:rFonts w:hint="eastAsia"/>
        </w:rPr>
        <w:t>(Muscle invasive bladder cancer)</w:t>
      </w:r>
      <w:r>
        <w:rPr>
          <w:rFonts w:hint="eastAsia"/>
        </w:rPr>
        <w:t>之描述，下列何者為誤？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預後差的原因是在診斷時就有潛在遠端轉移的機會很高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手術治療的五年存活率比放射治療好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五年存活率約</w:t>
      </w:r>
      <w:r>
        <w:rPr>
          <w:rFonts w:hint="eastAsia"/>
        </w:rPr>
        <w:t xml:space="preserve">45-50% </w:t>
      </w:r>
    </w:p>
    <w:p w:rsidR="00DB4C30" w:rsidRDefault="00DB4C30" w:rsidP="00DB4C30">
      <w:pPr>
        <w:pStyle w:val="Choice"/>
      </w:pPr>
      <w:r>
        <w:rPr>
          <w:rFonts w:hint="eastAsia"/>
        </w:rPr>
        <w:t>有</w:t>
      </w:r>
      <w:r w:rsidRPr="006D302E">
        <w:rPr>
          <w:rFonts w:hint="eastAsia"/>
        </w:rPr>
        <w:t>遠端</w:t>
      </w:r>
      <w:r>
        <w:rPr>
          <w:rFonts w:hint="eastAsia"/>
        </w:rPr>
        <w:t>轉移時用藥以</w:t>
      </w:r>
      <w:r>
        <w:rPr>
          <w:rFonts w:hint="eastAsia"/>
        </w:rPr>
        <w:t xml:space="preserve">Cisplatinum-based </w:t>
      </w:r>
      <w:r>
        <w:rPr>
          <w:rFonts w:hint="eastAsia"/>
        </w:rPr>
        <w:t>化療為主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p1533. </w:t>
      </w:r>
    </w:p>
    <w:p w:rsidR="00DB4C30" w:rsidRDefault="00DB4C30" w:rsidP="00DB4C30">
      <w:pPr>
        <w:pStyle w:val="Comment"/>
      </w:pPr>
      <w:r>
        <w:rPr>
          <w:rFonts w:hint="eastAsia"/>
        </w:rPr>
        <w:t>P1533, similar at around 45-50%</w:t>
      </w:r>
    </w:p>
    <w:p w:rsidR="00DB4C30" w:rsidRDefault="00DB4C30" w:rsidP="00DB4C30">
      <w:pPr>
        <w:pStyle w:val="Question"/>
      </w:pPr>
      <w:r>
        <w:rPr>
          <w:rFonts w:hint="eastAsia"/>
        </w:rPr>
        <w:t>有關膀胱癌之描述，下列何者為誤？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90%</w:t>
      </w:r>
      <w:r>
        <w:rPr>
          <w:rFonts w:hint="eastAsia"/>
        </w:rPr>
        <w:t>為</w:t>
      </w:r>
      <w:r w:rsidRPr="00AD72F6">
        <w:rPr>
          <w:rFonts w:hint="eastAsia"/>
        </w:rPr>
        <w:t>泌尿上皮癌</w:t>
      </w:r>
      <w:r>
        <w:rPr>
          <w:rFonts w:hint="eastAsia"/>
        </w:rPr>
        <w:t>(</w:t>
      </w:r>
      <w:r w:rsidRPr="00AD72F6">
        <w:t>Urothelial carcinoma</w:t>
      </w:r>
      <w:r>
        <w:rPr>
          <w:rFonts w:hint="eastAsia"/>
        </w:rPr>
        <w:t>)</w:t>
      </w:r>
    </w:p>
    <w:p w:rsidR="00DB4C30" w:rsidRDefault="00DB4C30" w:rsidP="00DB4C30">
      <w:pPr>
        <w:pStyle w:val="Choice"/>
      </w:pPr>
      <w:r>
        <w:rPr>
          <w:rFonts w:hint="eastAsia"/>
        </w:rPr>
        <w:t>Common iliac LN</w:t>
      </w:r>
      <w:r>
        <w:rPr>
          <w:rFonts w:hint="eastAsia"/>
        </w:rPr>
        <w:t>轉移就算</w:t>
      </w:r>
      <w:r>
        <w:rPr>
          <w:rFonts w:hint="eastAsia"/>
        </w:rPr>
        <w:t xml:space="preserve">M1 </w:t>
      </w:r>
    </w:p>
    <w:p w:rsidR="00DB4C30" w:rsidRDefault="00DB4C30" w:rsidP="00DB4C30">
      <w:pPr>
        <w:pStyle w:val="Choice"/>
      </w:pPr>
      <w:r w:rsidRPr="006D302E">
        <w:rPr>
          <w:rFonts w:hint="eastAsia"/>
        </w:rPr>
        <w:t>鱗狀細胞癌</w:t>
      </w:r>
      <w:r>
        <w:rPr>
          <w:rFonts w:hint="eastAsia"/>
        </w:rPr>
        <w:t>或腺癌與慢性發炎有關</w:t>
      </w:r>
    </w:p>
    <w:p w:rsidR="00DB4C30" w:rsidRDefault="00DB4C30" w:rsidP="00DB4C30">
      <w:pPr>
        <w:pStyle w:val="Choice"/>
      </w:pPr>
      <w:r>
        <w:rPr>
          <w:rFonts w:hint="eastAsia"/>
        </w:rPr>
        <w:t>在非洲膀胱</w:t>
      </w:r>
      <w:r w:rsidRPr="006D302E">
        <w:rPr>
          <w:rFonts w:hint="eastAsia"/>
        </w:rPr>
        <w:t>鱗狀細胞癌</w:t>
      </w:r>
      <w:r>
        <w:rPr>
          <w:rFonts w:hint="eastAsia"/>
        </w:rPr>
        <w:t>主因來自寄生蟲感染，在歐洲則來自於細菌感染</w:t>
      </w:r>
    </w:p>
    <w:p w:rsidR="00DB4C30" w:rsidRDefault="00DB4C30" w:rsidP="00DB4C30">
      <w:pPr>
        <w:pStyle w:val="Answer"/>
      </w:pPr>
      <w:r>
        <w:rPr>
          <w:rFonts w:hint="eastAsia"/>
        </w:rPr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lastRenderedPageBreak/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p1534 and AJCC 8</w:t>
      </w:r>
      <w:r w:rsidRPr="00A22DB4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</w:t>
      </w:r>
    </w:p>
    <w:p w:rsidR="00DB4C30" w:rsidRDefault="00DB4C30" w:rsidP="00DB4C30">
      <w:pPr>
        <w:pStyle w:val="Comment"/>
      </w:pPr>
      <w:r>
        <w:rPr>
          <w:rFonts w:hint="eastAsia"/>
        </w:rPr>
        <w:t>AJCC 8</w:t>
      </w:r>
      <w:r w:rsidRPr="00A22DB4">
        <w:rPr>
          <w:rFonts w:hint="eastAsia"/>
          <w:vertAlign w:val="superscript"/>
        </w:rPr>
        <w:t>th</w:t>
      </w:r>
      <w:r>
        <w:rPr>
          <w:rFonts w:hint="eastAsia"/>
        </w:rPr>
        <w:t xml:space="preserve"> common LN metastasis =&gt; N3.</w:t>
      </w:r>
    </w:p>
    <w:p w:rsidR="00DB4C30" w:rsidRDefault="00DB4C30" w:rsidP="00DB4C30">
      <w:pPr>
        <w:pStyle w:val="Question"/>
      </w:pPr>
      <w:r>
        <w:rPr>
          <w:rFonts w:hint="eastAsia"/>
        </w:rPr>
        <w:t>有關無肌肉層侵犯膀胱癌</w:t>
      </w:r>
      <w:r>
        <w:rPr>
          <w:rFonts w:hint="eastAsia"/>
        </w:rPr>
        <w:t>(Non-muscle-invasion bladder cancer)</w:t>
      </w:r>
      <w:r>
        <w:rPr>
          <w:rFonts w:hint="eastAsia"/>
        </w:rPr>
        <w:t>治療，下列何者為誤？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標準診斷方法是</w:t>
      </w:r>
      <w:r>
        <w:rPr>
          <w:rFonts w:hint="eastAsia"/>
        </w:rPr>
        <w:t xml:space="preserve"> TURBT </w:t>
      </w:r>
    </w:p>
    <w:p w:rsidR="00DB4C30" w:rsidRDefault="00DB4C30" w:rsidP="00DB4C30">
      <w:pPr>
        <w:pStyle w:val="Choice"/>
      </w:pPr>
      <w:r>
        <w:rPr>
          <w:rFonts w:hint="eastAsia"/>
        </w:rPr>
        <w:t>TURBT</w:t>
      </w:r>
      <w:r>
        <w:rPr>
          <w:rFonts w:hint="eastAsia"/>
        </w:rPr>
        <w:t>後病理顯示</w:t>
      </w:r>
      <w:r>
        <w:rPr>
          <w:rFonts w:hint="eastAsia"/>
        </w:rPr>
        <w:t>Ta</w:t>
      </w:r>
      <w:r>
        <w:rPr>
          <w:rFonts w:hint="eastAsia"/>
        </w:rPr>
        <w:t>，後續治為使用</w:t>
      </w:r>
      <w:r>
        <w:rPr>
          <w:rFonts w:hint="eastAsia"/>
        </w:rPr>
        <w:t xml:space="preserve">BCG </w:t>
      </w:r>
    </w:p>
    <w:p w:rsidR="00DB4C30" w:rsidRDefault="00DB4C30" w:rsidP="00DB4C30">
      <w:pPr>
        <w:pStyle w:val="Choice"/>
      </w:pPr>
      <w:r>
        <w:rPr>
          <w:rFonts w:hint="eastAsia"/>
        </w:rPr>
        <w:t>使用</w:t>
      </w:r>
      <w:r>
        <w:rPr>
          <w:rFonts w:hint="eastAsia"/>
        </w:rPr>
        <w:t>BCG</w:t>
      </w:r>
      <w:r>
        <w:rPr>
          <w:rFonts w:hint="eastAsia"/>
        </w:rPr>
        <w:t>治療，通常療程為</w:t>
      </w:r>
      <w:r w:rsidRPr="003B22B3">
        <w:rPr>
          <w:rFonts w:hint="eastAsia"/>
        </w:rPr>
        <w:t>接受手術後</w:t>
      </w:r>
      <w:r w:rsidRPr="003B22B3">
        <w:rPr>
          <w:rFonts w:hint="eastAsia"/>
        </w:rPr>
        <w:t xml:space="preserve">3-4 </w:t>
      </w:r>
      <w:r w:rsidRPr="003B22B3">
        <w:rPr>
          <w:rFonts w:hint="eastAsia"/>
        </w:rPr>
        <w:t>周後開始誘導治療</w:t>
      </w:r>
      <w:r>
        <w:rPr>
          <w:rFonts w:hint="eastAsia"/>
        </w:rPr>
        <w:t>每週一次共六週，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BCG</w:t>
      </w:r>
      <w:r w:rsidRPr="003B22B3">
        <w:rPr>
          <w:rFonts w:hint="eastAsia"/>
        </w:rPr>
        <w:t>誘導治療</w:t>
      </w:r>
      <w:r>
        <w:rPr>
          <w:rFonts w:hint="eastAsia"/>
        </w:rPr>
        <w:t>後</w:t>
      </w:r>
      <w:r>
        <w:rPr>
          <w:rFonts w:hint="eastAsia"/>
        </w:rPr>
        <w:t>(induction treatment)</w:t>
      </w:r>
      <w:r>
        <w:rPr>
          <w:rFonts w:hint="eastAsia"/>
        </w:rPr>
        <w:t>的</w:t>
      </w:r>
      <w:r w:rsidRPr="003B22B3">
        <w:rPr>
          <w:rFonts w:hint="eastAsia"/>
        </w:rPr>
        <w:t>維持性治療</w:t>
      </w:r>
      <w:r>
        <w:rPr>
          <w:rFonts w:hint="eastAsia"/>
        </w:rPr>
        <w:t>(maintenance BCG)</w:t>
      </w:r>
      <w:r>
        <w:rPr>
          <w:rFonts w:hint="eastAsia"/>
        </w:rPr>
        <w:t>可降低復發的機會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p1537 and NCCN V5.2020 bladder cancer </w:t>
      </w:r>
    </w:p>
    <w:p w:rsidR="00DB4C30" w:rsidRDefault="00DB4C30" w:rsidP="00DB4C30">
      <w:pPr>
        <w:pStyle w:val="Comment"/>
      </w:pPr>
      <w:r>
        <w:rPr>
          <w:rFonts w:hint="eastAsia"/>
        </w:rPr>
        <w:t xml:space="preserve">NCCN V5.2020 BL-2=&gt; cTa high grade </w:t>
      </w:r>
      <w:r>
        <w:rPr>
          <w:rFonts w:hint="eastAsia"/>
        </w:rPr>
        <w:t>才使用</w:t>
      </w:r>
      <w:r>
        <w:rPr>
          <w:rFonts w:hint="eastAsia"/>
        </w:rPr>
        <w:t>BCG, cTa low grade</w:t>
      </w:r>
      <w:r>
        <w:rPr>
          <w:rFonts w:hint="eastAsia"/>
        </w:rPr>
        <w:t>可觀察</w:t>
      </w:r>
    </w:p>
    <w:p w:rsidR="00DB4C30" w:rsidRDefault="00DB4C30" w:rsidP="00DB4C30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EORTC(</w:t>
      </w:r>
      <w:r w:rsidRPr="0046203A">
        <w:t xml:space="preserve"> The European Organization for Research and Treatment of Cancer</w:t>
      </w:r>
      <w:r>
        <w:rPr>
          <w:rFonts w:hint="eastAsia"/>
        </w:rPr>
        <w:t>)</w:t>
      </w:r>
      <w:r>
        <w:rPr>
          <w:rFonts w:hint="eastAsia"/>
        </w:rPr>
        <w:t>對無肌肉層侵犯膀胱癌</w:t>
      </w:r>
      <w:r>
        <w:rPr>
          <w:rFonts w:hint="eastAsia"/>
        </w:rPr>
        <w:t>(Non-muscle-invasion bladder cancer)</w:t>
      </w:r>
      <w:r>
        <w:rPr>
          <w:rFonts w:hint="eastAsia"/>
        </w:rPr>
        <w:t>的評分系統</w:t>
      </w:r>
      <w:r>
        <w:rPr>
          <w:rFonts w:hint="eastAsia"/>
        </w:rPr>
        <w:t>(scoring system)</w:t>
      </w:r>
      <w:r>
        <w:rPr>
          <w:rFonts w:hint="eastAsia"/>
        </w:rPr>
        <w:t>不包括何者？</w:t>
      </w:r>
    </w:p>
    <w:p w:rsidR="00DB4C30" w:rsidRDefault="00DB4C30" w:rsidP="00DB4C30">
      <w:pPr>
        <w:pStyle w:val="Choice"/>
      </w:pPr>
      <w:r>
        <w:rPr>
          <w:rFonts w:hint="eastAsia"/>
        </w:rPr>
        <w:t>腫瘤數目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腫瘤大小</w:t>
      </w:r>
    </w:p>
    <w:p w:rsidR="00DB4C30" w:rsidRDefault="00DB4C30" w:rsidP="00DB4C30">
      <w:pPr>
        <w:pStyle w:val="Choice"/>
      </w:pPr>
      <w:r>
        <w:rPr>
          <w:rFonts w:hint="eastAsia"/>
        </w:rPr>
        <w:t>是否同時存在原位癌</w:t>
      </w:r>
      <w:r>
        <w:rPr>
          <w:rFonts w:hint="eastAsia"/>
        </w:rPr>
        <w:t>(CIS)</w:t>
      </w:r>
    </w:p>
    <w:p w:rsidR="00DB4C30" w:rsidRDefault="00DB4C30" w:rsidP="00DB4C30">
      <w:pPr>
        <w:pStyle w:val="Choice"/>
      </w:pPr>
      <w:r>
        <w:rPr>
          <w:rFonts w:hint="eastAsia"/>
        </w:rPr>
        <w:t>是否有淋巴血管侵犯</w:t>
      </w:r>
      <w:r>
        <w:rPr>
          <w:rFonts w:hint="eastAsia"/>
        </w:rPr>
        <w:t xml:space="preserve">(lymphovascular invasion)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D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p1537 </w:t>
      </w:r>
    </w:p>
    <w:p w:rsidR="00DB4C30" w:rsidRDefault="00DB4C30" w:rsidP="00DB4C30">
      <w:pPr>
        <w:pStyle w:val="Comment"/>
      </w:pPr>
      <w:r>
        <w:t>N</w:t>
      </w:r>
      <w:r>
        <w:rPr>
          <w:rFonts w:hint="eastAsia"/>
        </w:rPr>
        <w:t>umbers, size, T, recurrence, CIS, grade</w:t>
      </w:r>
    </w:p>
    <w:p w:rsidR="00DB4C30" w:rsidRDefault="00DB4C30" w:rsidP="00DB4C30">
      <w:pPr>
        <w:pStyle w:val="Question"/>
      </w:pPr>
      <w:r>
        <w:rPr>
          <w:rFonts w:hint="eastAsia"/>
        </w:rPr>
        <w:t>有關肌肉層侵犯膀胱癌治療，下列何者為誤？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cT2N0</w:t>
      </w:r>
      <w:r>
        <w:rPr>
          <w:rFonts w:hint="eastAsia"/>
        </w:rPr>
        <w:t>的病人如單一病灶且位置適當，在</w:t>
      </w:r>
      <w:r>
        <w:rPr>
          <w:rFonts w:hint="eastAsia"/>
        </w:rPr>
        <w:t xml:space="preserve"> neoadjuvant chemotherapy</w:t>
      </w:r>
      <w:r>
        <w:rPr>
          <w:rFonts w:hint="eastAsia"/>
        </w:rPr>
        <w:t>後可行部份膀胱切除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同步放射化學治療適用在</w:t>
      </w:r>
      <w:r>
        <w:rPr>
          <w:rFonts w:hint="eastAsia"/>
        </w:rPr>
        <w:t>cT2N0</w:t>
      </w:r>
      <w:r>
        <w:rPr>
          <w:rFonts w:hint="eastAsia"/>
        </w:rPr>
        <w:t>與</w:t>
      </w:r>
      <w:r>
        <w:rPr>
          <w:rFonts w:hint="eastAsia"/>
        </w:rPr>
        <w:t>cT3N0</w:t>
      </w:r>
      <w:r>
        <w:rPr>
          <w:rFonts w:hint="eastAsia"/>
        </w:rPr>
        <w:t>的病人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同步放射化學治療後</w:t>
      </w:r>
      <w:r>
        <w:rPr>
          <w:rFonts w:hint="eastAsia"/>
        </w:rPr>
        <w:t>4-6</w:t>
      </w:r>
      <w:r>
        <w:rPr>
          <w:rFonts w:hint="eastAsia"/>
        </w:rPr>
        <w:t>週進行腫瘤評估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不適合化療的</w:t>
      </w:r>
      <w:r>
        <w:rPr>
          <w:rFonts w:hint="eastAsia"/>
        </w:rPr>
        <w:t>cT3N0</w:t>
      </w:r>
      <w:r>
        <w:rPr>
          <w:rFonts w:hint="eastAsia"/>
        </w:rPr>
        <w:t>病人可直接行膀胱切除</w:t>
      </w:r>
      <w:r>
        <w:rPr>
          <w:rFonts w:hint="eastAsia"/>
        </w:rPr>
        <w:t xml:space="preserve">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C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 xml:space="preserve">NCCN V5.2020 bladder cancer </w:t>
      </w:r>
    </w:p>
    <w:p w:rsidR="00DB4C30" w:rsidRDefault="00DB4C30" w:rsidP="00DB4C30">
      <w:pPr>
        <w:pStyle w:val="Comment"/>
      </w:pPr>
      <w:r>
        <w:rPr>
          <w:rFonts w:hint="eastAsia"/>
        </w:rPr>
        <w:lastRenderedPageBreak/>
        <w:t>NCCN V5.2020 BL-2=&gt; Reassess tumor status 2-3months after RT</w:t>
      </w:r>
    </w:p>
    <w:p w:rsidR="00DB4C30" w:rsidRDefault="00DB4C30" w:rsidP="00DB4C30">
      <w:pPr>
        <w:pStyle w:val="Question"/>
      </w:pPr>
      <w:r>
        <w:rPr>
          <w:rFonts w:hint="eastAsia"/>
        </w:rPr>
        <w:t>有關膀胱癌的放射治療，下列何者為誤？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常用劑量為</w:t>
      </w:r>
      <w:r>
        <w:rPr>
          <w:rFonts w:hint="eastAsia"/>
        </w:rPr>
        <w:t xml:space="preserve">64-66Gy </w:t>
      </w:r>
    </w:p>
    <w:p w:rsidR="00DB4C30" w:rsidRDefault="00DB4C30" w:rsidP="00DB4C30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Korpics et al.</w:t>
      </w:r>
      <w:r>
        <w:rPr>
          <w:rFonts w:hint="eastAsia"/>
        </w:rPr>
        <w:t>發表在</w:t>
      </w:r>
      <w:r>
        <w:rPr>
          <w:rFonts w:hint="eastAsia"/>
        </w:rPr>
        <w:t>Int J Rad Oncol Biol Phys 2016;96</w:t>
      </w:r>
      <w:r>
        <w:rPr>
          <w:rFonts w:hint="eastAsia"/>
        </w:rPr>
        <w:t>的結論，小於</w:t>
      </w:r>
      <w:r>
        <w:rPr>
          <w:rFonts w:hint="eastAsia"/>
        </w:rPr>
        <w:t>60Gy</w:t>
      </w:r>
      <w:r>
        <w:rPr>
          <w:rFonts w:hint="eastAsia"/>
        </w:rPr>
        <w:t>的整體存活較差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同上研究顯示劑量大於</w:t>
      </w:r>
      <w:r>
        <w:rPr>
          <w:rFonts w:hint="eastAsia"/>
        </w:rPr>
        <w:t>66Gy</w:t>
      </w:r>
      <w:r>
        <w:rPr>
          <w:rFonts w:hint="eastAsia"/>
        </w:rPr>
        <w:t>可提高存活率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接受放射治療的病人大部份只有</w:t>
      </w:r>
      <w:r>
        <w:rPr>
          <w:rFonts w:hint="eastAsia"/>
        </w:rPr>
        <w:t>grade 1 or 2</w:t>
      </w:r>
      <w:r>
        <w:rPr>
          <w:rFonts w:hint="eastAsia"/>
        </w:rPr>
        <w:t>的毒性</w:t>
      </w:r>
      <w:r>
        <w:rPr>
          <w:rFonts w:hint="eastAsia"/>
        </w:rPr>
        <w:t xml:space="preserve">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C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p1546 </w:t>
      </w:r>
    </w:p>
    <w:p w:rsidR="00DB4C30" w:rsidRDefault="00DB4C30" w:rsidP="00DB4C30">
      <w:pPr>
        <w:pStyle w:val="Comment"/>
      </w:pPr>
      <w:r>
        <w:t>N</w:t>
      </w:r>
      <w:r>
        <w:rPr>
          <w:rFonts w:hint="eastAsia"/>
        </w:rPr>
        <w:t>o survival advantage beyond 66Gy</w:t>
      </w:r>
    </w:p>
    <w:p w:rsidR="00DB4C30" w:rsidRDefault="00DB4C30" w:rsidP="00DB4C30">
      <w:pPr>
        <w:pStyle w:val="Question"/>
      </w:pPr>
      <w:r>
        <w:rPr>
          <w:rFonts w:hint="eastAsia"/>
        </w:rPr>
        <w:t>有關膀胱癌的放射治療</w:t>
      </w:r>
      <w:r>
        <w:rPr>
          <w:rFonts w:hint="eastAsia"/>
        </w:rPr>
        <w:t>Huddart et al.</w:t>
      </w:r>
      <w:r>
        <w:rPr>
          <w:rFonts w:hint="eastAsia"/>
        </w:rPr>
        <w:t>發表在</w:t>
      </w:r>
      <w:r>
        <w:rPr>
          <w:rFonts w:hint="eastAsia"/>
        </w:rPr>
        <w:t>Int J Rad Oncol Biol Phys 2013;87</w:t>
      </w:r>
      <w:r>
        <w:rPr>
          <w:rFonts w:hint="eastAsia"/>
        </w:rPr>
        <w:t>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本研究在觀察減少無病灶膀胱</w:t>
      </w:r>
      <w:r>
        <w:rPr>
          <w:rFonts w:hint="eastAsia"/>
        </w:rPr>
        <w:t>(uninvolved bladder)</w:t>
      </w:r>
      <w:r>
        <w:rPr>
          <w:rFonts w:hint="eastAsia"/>
        </w:rPr>
        <w:t>的劑量是否會減少副作用而不影響局部控制率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病人分為：標準全膀胱放療</w:t>
      </w:r>
      <w:r>
        <w:rPr>
          <w:rFonts w:hint="eastAsia"/>
        </w:rPr>
        <w:t xml:space="preserve">( sRT) </w:t>
      </w:r>
      <w:r>
        <w:rPr>
          <w:rFonts w:hint="eastAsia"/>
        </w:rPr>
        <w:t>與減少高劑量體積放療</w:t>
      </w:r>
      <w:r>
        <w:rPr>
          <w:rFonts w:hint="eastAsia"/>
        </w:rPr>
        <w:t>(RHDVRT)</w:t>
      </w:r>
      <w:r>
        <w:rPr>
          <w:rFonts w:hint="eastAsia"/>
        </w:rPr>
        <w:t>二組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整體</w:t>
      </w:r>
      <w:r>
        <w:rPr>
          <w:rFonts w:hint="eastAsia"/>
        </w:rPr>
        <w:t>grade 3/4 late toxicity</w:t>
      </w:r>
      <w:r>
        <w:rPr>
          <w:rFonts w:hint="eastAsia"/>
        </w:rPr>
        <w:t>約</w:t>
      </w:r>
      <w:r>
        <w:rPr>
          <w:rFonts w:hint="eastAsia"/>
        </w:rPr>
        <w:t xml:space="preserve">13% </w:t>
      </w:r>
      <w:r>
        <w:rPr>
          <w:rFonts w:hint="eastAsia"/>
        </w:rPr>
        <w:t>，且</w:t>
      </w:r>
      <w:r>
        <w:rPr>
          <w:rFonts w:hint="eastAsia"/>
        </w:rPr>
        <w:t>sRT</w:t>
      </w:r>
      <w:r>
        <w:rPr>
          <w:rFonts w:hint="eastAsia"/>
        </w:rPr>
        <w:t>與</w:t>
      </w:r>
      <w:r>
        <w:rPr>
          <w:rFonts w:hint="eastAsia"/>
        </w:rPr>
        <w:t>RHDVRT</w:t>
      </w:r>
      <w:r>
        <w:rPr>
          <w:rFonts w:hint="eastAsia"/>
        </w:rPr>
        <w:t>二組無差別</w:t>
      </w:r>
    </w:p>
    <w:p w:rsidR="00DB4C30" w:rsidRDefault="00DB4C30" w:rsidP="00DB4C30">
      <w:pPr>
        <w:pStyle w:val="Choice"/>
      </w:pPr>
      <w:r>
        <w:rPr>
          <w:rFonts w:hint="eastAsia"/>
        </w:rPr>
        <w:t>局部控制率</w:t>
      </w:r>
      <w:r>
        <w:rPr>
          <w:rFonts w:hint="eastAsia"/>
        </w:rPr>
        <w:t>sRT</w:t>
      </w:r>
      <w:r>
        <w:rPr>
          <w:rFonts w:hint="eastAsia"/>
        </w:rPr>
        <w:t>這組明顯較好</w:t>
      </w:r>
      <w:r>
        <w:rPr>
          <w:rFonts w:hint="eastAsia"/>
        </w:rPr>
        <w:t xml:space="preserve">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D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p1547 </w:t>
      </w:r>
    </w:p>
    <w:p w:rsidR="00DB4C30" w:rsidRPr="002A5EF3" w:rsidRDefault="00DB4C30" w:rsidP="00DB4C30">
      <w:pPr>
        <w:pStyle w:val="Comment"/>
      </w:pPr>
      <w:r>
        <w:t>N</w:t>
      </w:r>
      <w:r>
        <w:rPr>
          <w:rFonts w:hint="eastAsia"/>
        </w:rPr>
        <w:t>on</w:t>
      </w:r>
      <w:r w:rsidR="004F7994">
        <w:rPr>
          <w:rFonts w:hint="eastAsia"/>
        </w:rPr>
        <w:t>-</w:t>
      </w:r>
      <w:r>
        <w:rPr>
          <w:rFonts w:hint="eastAsia"/>
        </w:rPr>
        <w:t xml:space="preserve">inferiority of locoregional control </w:t>
      </w:r>
    </w:p>
    <w:p w:rsidR="00DB4C30" w:rsidRDefault="00DB4C30" w:rsidP="00DB4C30">
      <w:pPr>
        <w:pStyle w:val="Question"/>
      </w:pPr>
      <w:r>
        <w:rPr>
          <w:rFonts w:hint="eastAsia"/>
        </w:rPr>
        <w:t>70</w:t>
      </w:r>
      <w:r>
        <w:rPr>
          <w:rFonts w:hint="eastAsia"/>
        </w:rPr>
        <w:t>歲男性，因血尿求診，經</w:t>
      </w:r>
      <w:r>
        <w:rPr>
          <w:rFonts w:hint="eastAsia"/>
        </w:rPr>
        <w:t>TURBT</w:t>
      </w:r>
      <w:r>
        <w:rPr>
          <w:rFonts w:hint="eastAsia"/>
        </w:rPr>
        <w:t>後病理報告為</w:t>
      </w:r>
      <w:r>
        <w:rPr>
          <w:rFonts w:hint="eastAsia"/>
        </w:rPr>
        <w:t xml:space="preserve">Ta with CIS, Grade </w:t>
      </w:r>
      <w:r w:rsidR="004F7994">
        <w:rPr>
          <w:color w:val="FF0000"/>
        </w:rPr>
        <w:t>3</w:t>
      </w:r>
      <w:r>
        <w:t xml:space="preserve">, unifocal </w:t>
      </w:r>
      <w:r>
        <w:rPr>
          <w:rFonts w:hint="eastAsia"/>
        </w:rPr>
        <w:t>3.5</w:t>
      </w:r>
      <w:r>
        <w:t>cm</w:t>
      </w:r>
      <w:r>
        <w:rPr>
          <w:rFonts w:hint="eastAsia"/>
        </w:rPr>
        <w:t>，請問下列何者正確？</w:t>
      </w:r>
    </w:p>
    <w:p w:rsidR="00DB4C30" w:rsidRPr="00AD72F6" w:rsidRDefault="00DB4C30" w:rsidP="00DB4C30">
      <w:pPr>
        <w:pStyle w:val="Choice"/>
      </w:pPr>
      <w:r>
        <w:rPr>
          <w:rFonts w:hint="eastAsia"/>
        </w:rPr>
        <w:t>AUA(American Urological Association) Risk stratification</w:t>
      </w:r>
      <w:r>
        <w:rPr>
          <w:rFonts w:hint="eastAsia"/>
        </w:rPr>
        <w:t>為</w:t>
      </w:r>
      <w:r>
        <w:rPr>
          <w:rFonts w:hint="eastAsia"/>
        </w:rPr>
        <w:t>low risk tumors</w:t>
      </w:r>
    </w:p>
    <w:p w:rsidR="00DB4C30" w:rsidRDefault="00DB4C30" w:rsidP="00DB4C30">
      <w:pPr>
        <w:pStyle w:val="Choice"/>
      </w:pPr>
      <w:r>
        <w:rPr>
          <w:rFonts w:hint="eastAsia"/>
        </w:rPr>
        <w:t>建議</w:t>
      </w:r>
      <w:r>
        <w:t>BCG</w:t>
      </w:r>
      <w:r>
        <w:rPr>
          <w:rFonts w:hint="eastAsia"/>
        </w:rPr>
        <w:t>治療</w:t>
      </w:r>
    </w:p>
    <w:p w:rsidR="00DB4C30" w:rsidRDefault="00DB4C30" w:rsidP="00DB4C30">
      <w:pPr>
        <w:pStyle w:val="Choice"/>
      </w:pPr>
      <w:r>
        <w:rPr>
          <w:rFonts w:hint="eastAsia"/>
        </w:rPr>
        <w:t>不需</w:t>
      </w:r>
      <w:r>
        <w:rPr>
          <w:rFonts w:hint="eastAsia"/>
        </w:rPr>
        <w:t>BCG</w:t>
      </w:r>
      <w:r w:rsidRPr="003B22B3">
        <w:rPr>
          <w:rFonts w:hint="eastAsia"/>
        </w:rPr>
        <w:t>維持性治療</w:t>
      </w:r>
      <w:r>
        <w:rPr>
          <w:rFonts w:hint="eastAsia"/>
        </w:rPr>
        <w:t xml:space="preserve">(maintenance BCG) </w:t>
      </w:r>
    </w:p>
    <w:p w:rsidR="00DB4C30" w:rsidRDefault="00DB4C30" w:rsidP="00DB4C30">
      <w:pPr>
        <w:pStyle w:val="Choice"/>
      </w:pPr>
      <w:r>
        <w:rPr>
          <w:rFonts w:hint="eastAsia"/>
        </w:rPr>
        <w:t>治療後若有殘存腫瘤不建議再行</w:t>
      </w:r>
      <w:r>
        <w:rPr>
          <w:rFonts w:hint="eastAsia"/>
        </w:rPr>
        <w:t xml:space="preserve">TURBT </w:t>
      </w:r>
    </w:p>
    <w:p w:rsidR="00DB4C30" w:rsidRPr="00B0177B" w:rsidRDefault="00DB4C30" w:rsidP="00DB4C30">
      <w:pPr>
        <w:pStyle w:val="Answer"/>
      </w:pPr>
      <w:r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p1547; NCCN V5.2020 bladder cancer </w:t>
      </w:r>
    </w:p>
    <w:p w:rsidR="00DB4C30" w:rsidRPr="00450077" w:rsidRDefault="00DB4C30" w:rsidP="00DB4C30">
      <w:pPr>
        <w:pStyle w:val="Comment"/>
      </w:pPr>
      <w:r>
        <w:rPr>
          <w:rFonts w:hint="eastAsia"/>
        </w:rPr>
        <w:t xml:space="preserve">P1537 Patient with high-risk tumors or CIS should be offered intravesical BCG. In patients with tumors at high of progression, BCG including at least 1-year </w:t>
      </w:r>
      <w:r>
        <w:t>maintenance</w:t>
      </w:r>
      <w:r>
        <w:rPr>
          <w:rFonts w:hint="eastAsia"/>
        </w:rPr>
        <w:t xml:space="preserve"> is indicated. (D)=&gt;</w:t>
      </w:r>
      <w:r>
        <w:rPr>
          <w:rFonts w:hint="eastAsia"/>
        </w:rPr>
        <w:t>可再行</w:t>
      </w:r>
      <w:r>
        <w:rPr>
          <w:rFonts w:hint="eastAsia"/>
        </w:rPr>
        <w:t>TURBT(NCCN V5.2020 bladder cancer BL-3)</w:t>
      </w:r>
    </w:p>
    <w:p w:rsidR="00DB4C30" w:rsidRDefault="00DB4C30" w:rsidP="00DB4C30">
      <w:pPr>
        <w:pStyle w:val="Question"/>
      </w:pPr>
      <w:r>
        <w:rPr>
          <w:rFonts w:hint="eastAsia"/>
        </w:rPr>
        <w:lastRenderedPageBreak/>
        <w:t>AUA(American Urological Association) Risk stratification</w:t>
      </w:r>
      <w:r>
        <w:rPr>
          <w:rFonts w:hint="eastAsia"/>
        </w:rPr>
        <w:t>為</w:t>
      </w:r>
      <w:r>
        <w:rPr>
          <w:rFonts w:hint="eastAsia"/>
        </w:rPr>
        <w:t>high risk tumors</w:t>
      </w:r>
      <w:r>
        <w:rPr>
          <w:rFonts w:hint="eastAsia"/>
        </w:rPr>
        <w:t>，下列何者為誤？</w:t>
      </w:r>
    </w:p>
    <w:p w:rsidR="00DB4C30" w:rsidRDefault="00DB4C30" w:rsidP="00DB4C30">
      <w:pPr>
        <w:pStyle w:val="Choice"/>
      </w:pPr>
      <w:r>
        <w:t>H</w:t>
      </w:r>
      <w:r>
        <w:rPr>
          <w:rFonts w:hint="eastAsia"/>
        </w:rPr>
        <w:t xml:space="preserve">igh grade T1 </w:t>
      </w:r>
    </w:p>
    <w:p w:rsidR="00DB4C30" w:rsidRDefault="00DB4C30" w:rsidP="00DB4C30">
      <w:pPr>
        <w:pStyle w:val="Choice"/>
      </w:pPr>
      <w:r>
        <w:rPr>
          <w:rFonts w:hint="eastAsia"/>
        </w:rPr>
        <w:t>復發性</w:t>
      </w:r>
      <w:r>
        <w:rPr>
          <w:rFonts w:hint="eastAsia"/>
        </w:rPr>
        <w:t xml:space="preserve">high grade Ta </w:t>
      </w:r>
    </w:p>
    <w:p w:rsidR="00DB4C30" w:rsidRDefault="00DB4C30" w:rsidP="00DB4C30">
      <w:pPr>
        <w:pStyle w:val="Choice"/>
      </w:pPr>
      <w:r>
        <w:rPr>
          <w:rFonts w:hint="eastAsia"/>
        </w:rPr>
        <w:t xml:space="preserve">CIS </w:t>
      </w:r>
    </w:p>
    <w:p w:rsidR="00DB4C30" w:rsidRDefault="00DB4C30" w:rsidP="00DB4C30">
      <w:pPr>
        <w:pStyle w:val="Choice"/>
      </w:pPr>
      <w:r>
        <w:rPr>
          <w:rFonts w:hint="eastAsia"/>
        </w:rPr>
        <w:t>單一</w:t>
      </w:r>
      <w:r>
        <w:rPr>
          <w:rFonts w:hint="eastAsia"/>
        </w:rPr>
        <w:t>low grade</w:t>
      </w:r>
      <w:r>
        <w:rPr>
          <w:rFonts w:hint="eastAsia"/>
        </w:rPr>
        <w:t>病灶大於</w:t>
      </w:r>
      <w:r>
        <w:rPr>
          <w:rFonts w:hint="eastAsia"/>
        </w:rPr>
        <w:t xml:space="preserve"> 3cm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D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 xml:space="preserve">NCCN V5.2020 bladder cancer </w:t>
      </w:r>
    </w:p>
    <w:p w:rsidR="00DB4C30" w:rsidRDefault="00DB4C30" w:rsidP="00DB4C30">
      <w:pPr>
        <w:pStyle w:val="Comment"/>
      </w:pPr>
      <w:r>
        <w:rPr>
          <w:rFonts w:hint="eastAsia"/>
        </w:rPr>
        <w:t>單一</w:t>
      </w:r>
      <w:r>
        <w:rPr>
          <w:rFonts w:hint="eastAsia"/>
        </w:rPr>
        <w:t>low grade</w:t>
      </w:r>
      <w:r>
        <w:rPr>
          <w:rFonts w:hint="eastAsia"/>
        </w:rPr>
        <w:t>病灶大於</w:t>
      </w:r>
      <w:r>
        <w:rPr>
          <w:rFonts w:hint="eastAsia"/>
        </w:rPr>
        <w:t xml:space="preserve"> 3cm</w:t>
      </w:r>
      <w:r>
        <w:rPr>
          <w:rFonts w:hint="eastAsia"/>
        </w:rPr>
        <w:t>屬</w:t>
      </w:r>
      <w:r>
        <w:rPr>
          <w:rFonts w:hint="eastAsia"/>
        </w:rPr>
        <w:t>intermedate risk.</w:t>
      </w:r>
    </w:p>
    <w:p w:rsidR="00DB4C30" w:rsidRDefault="00DB4C30" w:rsidP="00DB4C30">
      <w:pPr>
        <w:pStyle w:val="Question"/>
      </w:pPr>
      <w:r>
        <w:rPr>
          <w:rFonts w:hint="eastAsia"/>
        </w:rPr>
        <w:t>有關膀胱癌放射治療，下列何者為誤？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因分期系統的改變，無法有效比較早期與現代放療的效果</w:t>
      </w:r>
    </w:p>
    <w:p w:rsidR="00DB4C30" w:rsidRDefault="00DB4C30" w:rsidP="00DB4C30">
      <w:pPr>
        <w:pStyle w:val="Choice"/>
      </w:pPr>
      <w:r>
        <w:rPr>
          <w:rFonts w:hint="eastAsia"/>
        </w:rPr>
        <w:t>據</w:t>
      </w:r>
      <w:r>
        <w:rPr>
          <w:rFonts w:hint="eastAsia"/>
        </w:rPr>
        <w:t>National Cancer Institue of Canada(NCIC)</w:t>
      </w:r>
      <w:r>
        <w:rPr>
          <w:rFonts w:hint="eastAsia"/>
        </w:rPr>
        <w:t>報告單獨放療與合併化放療，二者局部控制相似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早期的研究</w:t>
      </w:r>
      <w:r>
        <w:rPr>
          <w:rFonts w:hint="eastAsia"/>
        </w:rPr>
        <w:t>UK trials BCIB</w:t>
      </w:r>
      <w:r>
        <w:rPr>
          <w:rFonts w:hint="eastAsia"/>
        </w:rPr>
        <w:t>與</w:t>
      </w:r>
      <w:r>
        <w:rPr>
          <w:rFonts w:hint="eastAsia"/>
        </w:rPr>
        <w:t>BC2001</w:t>
      </w:r>
      <w:r>
        <w:rPr>
          <w:rFonts w:hint="eastAsia"/>
        </w:rPr>
        <w:t>較能反應現代放療的結果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BC2001 trial</w:t>
      </w:r>
      <w:r>
        <w:rPr>
          <w:rFonts w:hint="eastAsia"/>
        </w:rPr>
        <w:t>只觀察全膀胱放療的結果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D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p1547 </w:t>
      </w:r>
    </w:p>
    <w:p w:rsidR="00DB4C30" w:rsidRDefault="00DB4C30" w:rsidP="00DB4C30">
      <w:pPr>
        <w:pStyle w:val="Comment"/>
      </w:pPr>
      <w:r>
        <w:t>C</w:t>
      </w:r>
      <w:r>
        <w:rPr>
          <w:rFonts w:hint="eastAsia"/>
        </w:rPr>
        <w:t>omparing the whole bladder RT and reduced dose to uninvolved bladder .</w:t>
      </w:r>
    </w:p>
    <w:p w:rsidR="00DB4C30" w:rsidRDefault="00DB4C30" w:rsidP="00DB4C30">
      <w:pPr>
        <w:pStyle w:val="Question"/>
      </w:pPr>
      <w:r>
        <w:rPr>
          <w:rFonts w:hint="eastAsia"/>
        </w:rPr>
        <w:t>有關</w:t>
      </w:r>
      <w:r>
        <w:rPr>
          <w:rFonts w:hint="eastAsia"/>
        </w:rPr>
        <w:t>BC2001 trial</w:t>
      </w:r>
      <w:r>
        <w:rPr>
          <w:rFonts w:hint="eastAsia"/>
        </w:rPr>
        <w:t>膀胱癌以合併放射化學治療失敗的</w:t>
      </w:r>
      <w:r>
        <w:rPr>
          <w:rFonts w:hint="eastAsia"/>
        </w:rPr>
        <w:t>patterns</w:t>
      </w:r>
      <w:r>
        <w:rPr>
          <w:rFonts w:hint="eastAsia"/>
        </w:rPr>
        <w:t>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以遠端轉移或第二癌症為主</w:t>
      </w:r>
    </w:p>
    <w:p w:rsidR="00DB4C30" w:rsidRDefault="00DB4C30" w:rsidP="00DB4C30">
      <w:pPr>
        <w:pStyle w:val="Choice"/>
      </w:pPr>
      <w:r>
        <w:rPr>
          <w:rFonts w:hint="eastAsia"/>
        </w:rPr>
        <w:t>局部復發以無肌層侵犯為主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遠端轉移較第二癌症為多</w:t>
      </w:r>
    </w:p>
    <w:p w:rsidR="00DB4C30" w:rsidRDefault="00DB4C30" w:rsidP="00DB4C30">
      <w:pPr>
        <w:pStyle w:val="Choice"/>
      </w:pPr>
      <w:r>
        <w:rPr>
          <w:rFonts w:hint="eastAsia"/>
        </w:rPr>
        <w:t>淋巴局部復發佔少數</w:t>
      </w:r>
      <w:r>
        <w:rPr>
          <w:rFonts w:hint="eastAsia"/>
        </w:rPr>
        <w:t xml:space="preserve"> 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t>A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p1550</w:t>
      </w:r>
    </w:p>
    <w:p w:rsidR="00DB4C30" w:rsidRDefault="00DB4C30" w:rsidP="00DB4C30">
      <w:pPr>
        <w:pStyle w:val="Comment"/>
      </w:pPr>
      <w:r>
        <w:rPr>
          <w:rFonts w:hint="eastAsia"/>
        </w:rPr>
        <w:t xml:space="preserve">Locoregional </w:t>
      </w:r>
      <w:r>
        <w:t>recurrence</w:t>
      </w:r>
      <w:r>
        <w:rPr>
          <w:rFonts w:hint="eastAsia"/>
        </w:rPr>
        <w:t xml:space="preserve">  </w:t>
      </w:r>
      <w:r>
        <w:rPr>
          <w:rFonts w:hint="eastAsia"/>
        </w:rPr>
        <w:t>較多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Question"/>
      </w:pPr>
      <w:r>
        <w:rPr>
          <w:rFonts w:hint="eastAsia"/>
        </w:rPr>
        <w:t>有關膀胱癌的術前放射治療，下列何者為誤？</w:t>
      </w:r>
    </w:p>
    <w:p w:rsidR="00DB4C30" w:rsidRDefault="00DB4C30" w:rsidP="00DB4C30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 xml:space="preserve">Royal Marsden Hospital </w:t>
      </w:r>
      <w:r>
        <w:rPr>
          <w:rFonts w:hint="eastAsia"/>
        </w:rPr>
        <w:t>的研究顯示，術前放療</w:t>
      </w:r>
      <w:r>
        <w:rPr>
          <w:rFonts w:hint="eastAsia"/>
        </w:rPr>
        <w:t>40Gy</w:t>
      </w:r>
      <w:r>
        <w:rPr>
          <w:rFonts w:hint="eastAsia"/>
        </w:rPr>
        <w:t>加膀胱切除與單獨放療</w:t>
      </w:r>
      <w:r>
        <w:rPr>
          <w:rFonts w:hint="eastAsia"/>
        </w:rPr>
        <w:t>60Gy</w:t>
      </w:r>
      <w:r>
        <w:rPr>
          <w:rFonts w:hint="eastAsia"/>
        </w:rPr>
        <w:t>，五年存活率前者較好</w:t>
      </w:r>
    </w:p>
    <w:p w:rsidR="00DB4C30" w:rsidRDefault="00DB4C30" w:rsidP="00DB4C30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Memorial Sloan-Kettering Cancer Center</w:t>
      </w:r>
      <w:r>
        <w:rPr>
          <w:rFonts w:hint="eastAsia"/>
        </w:rPr>
        <w:t>有二種術前放療模式：</w:t>
      </w:r>
      <w:r>
        <w:rPr>
          <w:rFonts w:hint="eastAsia"/>
        </w:rPr>
        <w:t xml:space="preserve">40Gy in 4 weeks </w:t>
      </w:r>
      <w:r>
        <w:rPr>
          <w:rFonts w:hint="eastAsia"/>
        </w:rPr>
        <w:t>與</w:t>
      </w:r>
      <w:r>
        <w:rPr>
          <w:rFonts w:hint="eastAsia"/>
        </w:rPr>
        <w:t>20Gy in 5 days</w:t>
      </w:r>
      <w:r>
        <w:rPr>
          <w:rFonts w:hint="eastAsia"/>
        </w:rPr>
        <w:t>，二者都是放療後立刻進行手術</w:t>
      </w:r>
      <w:r>
        <w:rPr>
          <w:rFonts w:hint="eastAsia"/>
        </w:rPr>
        <w:t xml:space="preserve"> </w:t>
      </w:r>
    </w:p>
    <w:p w:rsidR="00DB4C30" w:rsidRDefault="00DB4C30" w:rsidP="00DB4C30">
      <w:pPr>
        <w:pStyle w:val="Choice"/>
      </w:pPr>
      <w:r>
        <w:rPr>
          <w:rFonts w:hint="eastAsia"/>
        </w:rPr>
        <w:t>根據</w:t>
      </w:r>
      <w:r>
        <w:rPr>
          <w:rFonts w:hint="eastAsia"/>
        </w:rPr>
        <w:t>MD Anderson Cancer Center</w:t>
      </w:r>
      <w:r>
        <w:rPr>
          <w:rFonts w:hint="eastAsia"/>
        </w:rPr>
        <w:t>研究，</w:t>
      </w:r>
      <w:r>
        <w:rPr>
          <w:rFonts w:hint="eastAsia"/>
        </w:rPr>
        <w:t>T3b</w:t>
      </w:r>
      <w:r>
        <w:rPr>
          <w:rFonts w:hint="eastAsia"/>
        </w:rPr>
        <w:t>病人術前放療的</w:t>
      </w:r>
      <w:r>
        <w:rPr>
          <w:rFonts w:hint="eastAsia"/>
        </w:rPr>
        <w:t>5</w:t>
      </w:r>
      <w:r>
        <w:rPr>
          <w:rFonts w:hint="eastAsia"/>
        </w:rPr>
        <w:t>年局部控制率較直接手術好</w:t>
      </w:r>
    </w:p>
    <w:p w:rsidR="00DB4C30" w:rsidRDefault="00DB4C30" w:rsidP="00DB4C30">
      <w:pPr>
        <w:pStyle w:val="Choice"/>
      </w:pPr>
      <w:r>
        <w:rPr>
          <w:rFonts w:hint="eastAsia"/>
        </w:rPr>
        <w:t>目前仍無術前合併化放療的</w:t>
      </w:r>
      <w:r>
        <w:rPr>
          <w:rFonts w:hint="eastAsia"/>
        </w:rPr>
        <w:t>trial</w:t>
      </w:r>
    </w:p>
    <w:p w:rsidR="00DB4C30" w:rsidRPr="00B0177B" w:rsidRDefault="00DB4C30" w:rsidP="00DB4C30">
      <w:pPr>
        <w:pStyle w:val="Answer"/>
      </w:pPr>
      <w:r>
        <w:rPr>
          <w:rFonts w:hint="eastAsia"/>
        </w:rPr>
        <w:lastRenderedPageBreak/>
        <w:t>B</w:t>
      </w:r>
      <w:r>
        <w:rPr>
          <w:rFonts w:hint="eastAsia"/>
        </w:rPr>
        <w:t>命題者：張國楨</w:t>
      </w:r>
      <w:r>
        <w:rPr>
          <w:rFonts w:hint="eastAsia"/>
        </w:rPr>
        <w:t>(</w:t>
      </w:r>
      <w:r>
        <w:rPr>
          <w:rFonts w:hint="eastAsia"/>
        </w:rPr>
        <w:t>生殖泌尿道</w:t>
      </w:r>
      <w:r>
        <w:rPr>
          <w:rFonts w:hint="eastAsia"/>
        </w:rPr>
        <w:t>-</w:t>
      </w:r>
      <w:r>
        <w:rPr>
          <w:rFonts w:hint="eastAsia"/>
        </w:rPr>
        <w:t>膀光</w:t>
      </w:r>
      <w:r>
        <w:rPr>
          <w:rFonts w:hint="eastAsia"/>
        </w:rPr>
        <w:t>)</w:t>
      </w:r>
    </w:p>
    <w:p w:rsidR="00DB4C30" w:rsidRDefault="00DB4C30" w:rsidP="00DB4C30">
      <w:pPr>
        <w:pStyle w:val="QuizLevel"/>
      </w:pPr>
      <w:r>
        <w:rPr>
          <w:rFonts w:hint="eastAsia"/>
        </w:rPr>
        <w:t>中等</w:t>
      </w:r>
    </w:p>
    <w:p w:rsidR="00DB4C30" w:rsidRDefault="00DB4C30" w:rsidP="00DB4C30">
      <w:pPr>
        <w:pStyle w:val="Ref"/>
      </w:pPr>
      <w:r>
        <w:rPr>
          <w:rFonts w:hint="eastAsia"/>
        </w:rPr>
        <w:t>Principles and Practice of Radiation Oncology 7</w:t>
      </w:r>
      <w:r w:rsidRPr="00CC24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edition; Chapter 68, p1551</w:t>
      </w:r>
    </w:p>
    <w:p w:rsidR="00DB4C30" w:rsidRPr="00BD31BA" w:rsidRDefault="00DB4C30" w:rsidP="00DB4C30">
      <w:pPr>
        <w:pStyle w:val="Comment"/>
      </w:pPr>
      <w:r>
        <w:rPr>
          <w:rFonts w:hint="eastAsia"/>
        </w:rPr>
        <w:t xml:space="preserve">40Gy in 4 weeks followed by cystectomy 4 weeks later 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t>testicular</w:t>
      </w:r>
      <w:r>
        <w:rPr>
          <w:rFonts w:hint="eastAsia"/>
        </w:rPr>
        <w:t xml:space="preserve"> seminoma</w:t>
      </w:r>
      <w:r>
        <w:rPr>
          <w:rFonts w:hint="eastAsia"/>
        </w:rPr>
        <w:t>的敘述，下列何者錯誤？</w:t>
      </w:r>
    </w:p>
    <w:p w:rsidR="007A4BC8" w:rsidRDefault="007A4BC8" w:rsidP="007A4BC8">
      <w:pPr>
        <w:pStyle w:val="Choice"/>
      </w:pPr>
      <w:r>
        <w:rPr>
          <w:rFonts w:hint="eastAsia"/>
        </w:rPr>
        <w:t>佔所有</w:t>
      </w:r>
      <w:r>
        <w:rPr>
          <w:rFonts w:hint="eastAsia"/>
        </w:rPr>
        <w:t>germ cell neoplasms</w:t>
      </w:r>
      <w:r>
        <w:rPr>
          <w:rFonts w:hint="eastAsia"/>
        </w:rPr>
        <w:t>的一半以上。</w:t>
      </w:r>
    </w:p>
    <w:p w:rsidR="007A4BC8" w:rsidRPr="007C56CE" w:rsidRDefault="007A4BC8" w:rsidP="007A4BC8">
      <w:pPr>
        <w:pStyle w:val="Choice"/>
      </w:pPr>
      <w:r>
        <w:rPr>
          <w:rFonts w:hint="eastAsia"/>
        </w:rPr>
        <w:t>大部分的</w:t>
      </w:r>
      <w:r w:rsidRPr="007C56CE">
        <w:rPr>
          <w:rFonts w:hint="eastAsia"/>
        </w:rPr>
        <w:t>pure seminoma</w:t>
      </w:r>
      <w:r w:rsidRPr="007C56CE">
        <w:rPr>
          <w:rFonts w:hint="eastAsia"/>
        </w:rPr>
        <w:t>，血清</w:t>
      </w:r>
      <w:r w:rsidRPr="007C56CE">
        <w:rPr>
          <w:rFonts w:hint="eastAsia"/>
        </w:rPr>
        <w:t>AFP</w:t>
      </w:r>
      <w:r w:rsidRPr="007C56CE">
        <w:rPr>
          <w:rFonts w:hint="eastAsia"/>
        </w:rPr>
        <w:t>值不會升高</w:t>
      </w:r>
      <w:r>
        <w:rPr>
          <w:rFonts w:hint="eastAsia"/>
        </w:rPr>
        <w:t>。</w:t>
      </w:r>
    </w:p>
    <w:p w:rsidR="007A4BC8" w:rsidRPr="007E7F28" w:rsidRDefault="007A4BC8" w:rsidP="007A4BC8">
      <w:pPr>
        <w:pStyle w:val="Choice"/>
      </w:pPr>
      <w:r w:rsidRPr="007E7F28">
        <w:rPr>
          <w:rFonts w:hint="eastAsia"/>
        </w:rPr>
        <w:t>初診斷時，約有</w:t>
      </w:r>
      <w:r w:rsidRPr="007E7F28">
        <w:t>15~30</w:t>
      </w:r>
      <w:r w:rsidRPr="007E7F28">
        <w:rPr>
          <w:rFonts w:hint="eastAsia"/>
        </w:rPr>
        <w:t>%</w:t>
      </w:r>
      <w:r w:rsidRPr="007E7F28">
        <w:rPr>
          <w:rFonts w:hint="eastAsia"/>
        </w:rPr>
        <w:t>的病人其血清</w:t>
      </w:r>
      <w:r w:rsidRPr="007E7F28">
        <w:rPr>
          <w:rFonts w:hint="eastAsia"/>
        </w:rPr>
        <w:t>HCG</w:t>
      </w:r>
      <w:r w:rsidRPr="007E7F28">
        <w:rPr>
          <w:rFonts w:hint="eastAsia"/>
        </w:rPr>
        <w:t>值會升高</w:t>
      </w:r>
      <w:r>
        <w:rPr>
          <w:rFonts w:hint="eastAsia"/>
        </w:rPr>
        <w:t>，此與腫瘤中的</w:t>
      </w:r>
      <w:r w:rsidRPr="004B5F05">
        <w:t>syncytiotrophoblastic cells</w:t>
      </w:r>
      <w:r>
        <w:rPr>
          <w:rFonts w:hint="eastAsia"/>
        </w:rPr>
        <w:t>有關，為不良預後因子。</w:t>
      </w:r>
    </w:p>
    <w:p w:rsidR="007A4BC8" w:rsidRDefault="007A4BC8" w:rsidP="007A4BC8">
      <w:pPr>
        <w:pStyle w:val="Choice"/>
      </w:pPr>
      <w:r>
        <w:t>seminoma</w:t>
      </w:r>
      <w:r>
        <w:rPr>
          <w:rFonts w:hint="eastAsia"/>
        </w:rPr>
        <w:t>對放射治療反應佳，術後放射治療或</w:t>
      </w:r>
      <w:r>
        <w:t>carboplatin</w:t>
      </w:r>
      <w:r>
        <w:rPr>
          <w:rFonts w:hint="eastAsia"/>
        </w:rPr>
        <w:t>化療皆為術後輔助性治療之選擇之一。</w:t>
      </w:r>
    </w:p>
    <w:p w:rsidR="007A4BC8" w:rsidRPr="00FA085C" w:rsidRDefault="007A4BC8" w:rsidP="007A4BC8">
      <w:pPr>
        <w:pStyle w:val="Answer"/>
      </w:pPr>
      <w:r>
        <w:rPr>
          <w:rFonts w:hint="eastAsia"/>
        </w:rPr>
        <w:t>Ｃ</w:t>
      </w:r>
      <w:r w:rsidRPr="00FA085C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FA085C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FA085C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易</w:t>
      </w:r>
    </w:p>
    <w:p w:rsidR="007A4BC8" w:rsidRDefault="007A4BC8" w:rsidP="007A4BC8">
      <w:pPr>
        <w:pStyle w:val="Ref"/>
      </w:pPr>
      <w:r w:rsidRPr="00DE5A07">
        <w:t>Perez and Brady’s Principles and Practice of Radia</w:t>
      </w:r>
      <w:r>
        <w:t xml:space="preserve">tion Oncology, 7th edition, 2018, p.1624, 1628. </w:t>
      </w:r>
    </w:p>
    <w:p w:rsidR="007A4BC8" w:rsidRPr="00FE2033" w:rsidRDefault="007A4BC8" w:rsidP="007A4BC8">
      <w:pPr>
        <w:pStyle w:val="Comment"/>
      </w:pPr>
      <w:r w:rsidRPr="004B5F05">
        <w:t>Serum level of human chorionic gonadotropin (HCG) is elevated in 15% to 30% of men at presentation, related to the presence of syncytiotrophoblastic cells. These may be identified in 7% of tumors on routine hematoxylin and eosin sections or by immunoperoxidase stains in 24%. The presence of syncytiotrophoblastic cells does not alter prognosis</w:t>
      </w:r>
      <w:r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關於上泌尿道</w:t>
      </w:r>
      <w:r>
        <w:rPr>
          <w:rFonts w:hint="eastAsia"/>
        </w:rPr>
        <w:t>urothelial carcinoma</w:t>
      </w:r>
      <w:r>
        <w:rPr>
          <w:rFonts w:hint="eastAsia"/>
        </w:rPr>
        <w:t>的敘述，下列何者錯誤？</w:t>
      </w:r>
    </w:p>
    <w:p w:rsidR="007A4BC8" w:rsidRPr="00EE51CE" w:rsidRDefault="007A4BC8" w:rsidP="007A4BC8">
      <w:pPr>
        <w:pStyle w:val="Choice"/>
      </w:pPr>
      <w:r>
        <w:rPr>
          <w:rFonts w:hint="eastAsia"/>
        </w:rPr>
        <w:t>輸尿管腫瘤好發於近端輸尿管。</w:t>
      </w:r>
    </w:p>
    <w:p w:rsidR="007A4BC8" w:rsidRDefault="007A4BC8" w:rsidP="007A4BC8">
      <w:pPr>
        <w:pStyle w:val="Choice"/>
      </w:pPr>
      <w:r>
        <w:rPr>
          <w:rFonts w:hint="eastAsia"/>
        </w:rPr>
        <w:t>High-grade tumors</w:t>
      </w:r>
      <w:r>
        <w:rPr>
          <w:rFonts w:hint="eastAsia"/>
        </w:rPr>
        <w:t>較易轉移，預後較差。</w:t>
      </w:r>
    </w:p>
    <w:p w:rsidR="007A4BC8" w:rsidRDefault="007A4BC8" w:rsidP="007A4BC8">
      <w:pPr>
        <w:pStyle w:val="Choice"/>
      </w:pPr>
      <w:r>
        <w:rPr>
          <w:rFonts w:hint="eastAsia"/>
        </w:rPr>
        <w:t>源於</w:t>
      </w:r>
      <w:r>
        <w:rPr>
          <w:rFonts w:hint="eastAsia"/>
        </w:rPr>
        <w:t>renal pelvis</w:t>
      </w:r>
      <w:r>
        <w:rPr>
          <w:rFonts w:hint="eastAsia"/>
        </w:rPr>
        <w:t>或</w:t>
      </w:r>
      <w:r>
        <w:rPr>
          <w:rFonts w:hint="eastAsia"/>
        </w:rPr>
        <w:t>ureter</w:t>
      </w:r>
      <w:r>
        <w:rPr>
          <w:rFonts w:hint="eastAsia"/>
        </w:rPr>
        <w:t>的腫瘤預後沒有差別。</w:t>
      </w:r>
    </w:p>
    <w:p w:rsidR="007A4BC8" w:rsidRDefault="007A4BC8" w:rsidP="007A4BC8">
      <w:pPr>
        <w:pStyle w:val="Choice"/>
      </w:pPr>
      <w:r>
        <w:rPr>
          <w:rFonts w:hint="eastAsia"/>
        </w:rPr>
        <w:t>較大的腫瘤與原位癌</w:t>
      </w:r>
      <w:r>
        <w:t>(</w:t>
      </w:r>
      <w:r w:rsidRPr="00EE51CE">
        <w:t>carcinoma in situ</w:t>
      </w:r>
      <w:r>
        <w:t>)</w:t>
      </w:r>
      <w:r>
        <w:rPr>
          <w:rFonts w:hint="eastAsia"/>
        </w:rPr>
        <w:t>常表現為多發性</w:t>
      </w:r>
      <w:r>
        <w:t>(</w:t>
      </w:r>
      <w:r w:rsidRPr="007607A4">
        <w:t>multifocal</w:t>
      </w:r>
      <w:r>
        <w:t>)</w:t>
      </w:r>
      <w:r>
        <w:rPr>
          <w:rFonts w:hint="eastAsia"/>
        </w:rPr>
        <w:t>。</w:t>
      </w:r>
    </w:p>
    <w:p w:rsidR="007A4BC8" w:rsidRPr="00FA085C" w:rsidRDefault="007A4BC8" w:rsidP="007A4BC8">
      <w:pPr>
        <w:pStyle w:val="Answer"/>
      </w:pPr>
      <w:r w:rsidRPr="00FA085C">
        <w:rPr>
          <w:rFonts w:hint="eastAsia"/>
        </w:rPr>
        <w:t xml:space="preserve">A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FA085C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FA085C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易</w:t>
      </w:r>
    </w:p>
    <w:p w:rsidR="007A4BC8" w:rsidRDefault="007A4BC8" w:rsidP="007A4BC8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</w:t>
      </w:r>
      <w:r>
        <w:rPr>
          <w:rFonts w:hint="eastAsia"/>
        </w:rPr>
        <w:t xml:space="preserve">th edition, </w:t>
      </w:r>
      <w:r>
        <w:t xml:space="preserve">2018, </w:t>
      </w:r>
      <w:r>
        <w:rPr>
          <w:rFonts w:hint="eastAsia"/>
        </w:rPr>
        <w:t>p.</w:t>
      </w:r>
      <w:r>
        <w:t>1518</w:t>
      </w:r>
      <w:r>
        <w:rPr>
          <w:rFonts w:hint="eastAsia"/>
        </w:rPr>
        <w:t>.</w:t>
      </w:r>
    </w:p>
    <w:p w:rsidR="007A4BC8" w:rsidRPr="007607A4" w:rsidRDefault="007A4BC8" w:rsidP="007A4BC8">
      <w:pPr>
        <w:pStyle w:val="Comment"/>
      </w:pPr>
      <w:r w:rsidRPr="007607A4">
        <w:t>The probability of multifocal occurrence is greatest in patients with large tumors and those with carcinoma in situ. Ureteral tumors tend to occur in the distal third of the ureter</w:t>
      </w:r>
      <w:r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關於上泌尿道</w:t>
      </w:r>
      <w:r>
        <w:rPr>
          <w:rFonts w:hint="eastAsia"/>
        </w:rPr>
        <w:t>urothelial carcinoma</w:t>
      </w:r>
      <w:r>
        <w:t xml:space="preserve"> (UC) </w:t>
      </w:r>
      <w:r>
        <w:rPr>
          <w:rFonts w:hint="eastAsia"/>
        </w:rPr>
        <w:t>的敘述，下列何者錯誤？</w:t>
      </w:r>
    </w:p>
    <w:p w:rsidR="007A4BC8" w:rsidRDefault="007A4BC8" w:rsidP="007A4BC8">
      <w:pPr>
        <w:pStyle w:val="Choice"/>
      </w:pPr>
      <w:r>
        <w:rPr>
          <w:rFonts w:hint="eastAsia"/>
        </w:rPr>
        <w:t>腫瘤期別和惡性度是最重要的預後因子。</w:t>
      </w:r>
    </w:p>
    <w:p w:rsidR="007A4BC8" w:rsidRDefault="007A4BC8" w:rsidP="007A4BC8">
      <w:pPr>
        <w:pStyle w:val="Choice"/>
      </w:pPr>
      <w:r>
        <w:rPr>
          <w:rFonts w:hint="eastAsia"/>
        </w:rPr>
        <w:t>Lo</w:t>
      </w:r>
      <w:r>
        <w:t>w-grade tumor</w:t>
      </w:r>
      <w:r>
        <w:rPr>
          <w:rFonts w:hint="eastAsia"/>
        </w:rPr>
        <w:t xml:space="preserve"> </w:t>
      </w:r>
      <w:r>
        <w:rPr>
          <w:rFonts w:hint="eastAsia"/>
        </w:rPr>
        <w:t>很少</w:t>
      </w:r>
      <w:r>
        <w:rPr>
          <w:rFonts w:hint="eastAsia"/>
        </w:rPr>
        <w:t>(&lt;15%)</w:t>
      </w:r>
      <w:r>
        <w:rPr>
          <w:rFonts w:hint="eastAsia"/>
        </w:rPr>
        <w:t>發生淋巴轉移。</w:t>
      </w:r>
    </w:p>
    <w:p w:rsidR="007A4BC8" w:rsidRDefault="007A4BC8" w:rsidP="007A4BC8">
      <w:pPr>
        <w:pStyle w:val="Choice"/>
      </w:pPr>
      <w:r>
        <w:rPr>
          <w:rFonts w:hint="eastAsia"/>
        </w:rPr>
        <w:t>近年研究發現</w:t>
      </w:r>
      <w:r>
        <w:rPr>
          <w:rFonts w:hint="eastAsia"/>
        </w:rPr>
        <w:t>Hy</w:t>
      </w:r>
      <w:r>
        <w:t xml:space="preserve">permethylation </w:t>
      </w:r>
      <w:r>
        <w:rPr>
          <w:rFonts w:hint="eastAsia"/>
        </w:rPr>
        <w:t>o</w:t>
      </w:r>
      <w:r>
        <w:t>f tumor promotor region</w:t>
      </w:r>
      <w:r>
        <w:rPr>
          <w:rFonts w:hint="eastAsia"/>
        </w:rPr>
        <w:t>有較低的復發機率與疾病死亡率。</w:t>
      </w:r>
    </w:p>
    <w:p w:rsidR="007A4BC8" w:rsidRDefault="007A4BC8" w:rsidP="007A4BC8">
      <w:pPr>
        <w:pStyle w:val="Choice"/>
      </w:pPr>
      <w:r>
        <w:rPr>
          <w:rFonts w:hint="eastAsia"/>
        </w:rPr>
        <w:t>若病患之前有膀胱癌病史，其繼發的上泌尿道</w:t>
      </w:r>
      <w:r>
        <w:rPr>
          <w:rFonts w:hint="eastAsia"/>
        </w:rPr>
        <w:t>UC</w:t>
      </w:r>
      <w:r>
        <w:rPr>
          <w:rFonts w:hint="eastAsia"/>
        </w:rPr>
        <w:t>相較無膀胱癌病史的病患，有較差的預後。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lastRenderedPageBreak/>
        <w:t>C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eastAsia="標楷體" w:hAnsi="標楷體" w:hint="eastAsia"/>
          <w:u w:val="single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eastAsia="標楷體" w:hAnsi="標楷體" w:hint="eastAsia"/>
          <w:u w:val="single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FE2033">
        <w:t>Principles and Practice of Radiation Oncology, Perez and Brachy’s, 7th edition, 201</w:t>
      </w:r>
      <w:r>
        <w:t>8</w:t>
      </w:r>
      <w:r w:rsidRPr="00FE2033">
        <w:t>; p.</w:t>
      </w:r>
      <w:r>
        <w:t>1</w:t>
      </w:r>
      <w:r>
        <w:rPr>
          <w:rFonts w:hint="eastAsia"/>
        </w:rPr>
        <w:t>521.</w:t>
      </w:r>
    </w:p>
    <w:p w:rsidR="007A4BC8" w:rsidRPr="00E32D9C" w:rsidRDefault="007A4BC8" w:rsidP="007A4BC8">
      <w:pPr>
        <w:pStyle w:val="Comment"/>
      </w:pPr>
      <w:r>
        <w:rPr>
          <w:rFonts w:hint="eastAsia"/>
        </w:rPr>
        <w:t>Re</w:t>
      </w:r>
      <w:r>
        <w:t>cent data suggests that hypermethylation of the promoter region of patient with UC of the urothelium is associated with a worse prognosis</w:t>
      </w:r>
      <w:r>
        <w:rPr>
          <w:rFonts w:hint="eastAsia"/>
        </w:rPr>
        <w:t xml:space="preserve">. 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u</w:t>
      </w:r>
      <w:r>
        <w:t xml:space="preserve">reteral urothelial carcinoma </w:t>
      </w:r>
      <w:r>
        <w:rPr>
          <w:rFonts w:hint="eastAsia"/>
        </w:rPr>
        <w:t>的治療，下列何者錯誤</w:t>
      </w:r>
      <w:r>
        <w:rPr>
          <w:rFonts w:hint="eastAsia"/>
        </w:rPr>
        <w:t>?</w:t>
      </w:r>
    </w:p>
    <w:p w:rsidR="007A4BC8" w:rsidRDefault="007A4BC8" w:rsidP="007A4BC8">
      <w:pPr>
        <w:pStyle w:val="Choice"/>
      </w:pPr>
      <w:r>
        <w:rPr>
          <w:rFonts w:hint="eastAsia"/>
        </w:rPr>
        <w:t>手術治療是最重要的治癒性治療。</w:t>
      </w:r>
    </w:p>
    <w:p w:rsidR="007A4BC8" w:rsidRDefault="007A4BC8" w:rsidP="007A4BC8">
      <w:pPr>
        <w:pStyle w:val="Choice"/>
      </w:pPr>
      <w:r>
        <w:rPr>
          <w:rFonts w:hint="eastAsia"/>
        </w:rPr>
        <w:t>依腫瘤位置差異決定術式，若是遠端</w:t>
      </w:r>
      <w:r>
        <w:rPr>
          <w:rFonts w:hint="eastAsia"/>
        </w:rPr>
        <w:t>(distal third)</w:t>
      </w:r>
      <w:r>
        <w:rPr>
          <w:rFonts w:hint="eastAsia"/>
        </w:rPr>
        <w:t>腫瘤，保留同側腎臟是合理的治癒性治療選項。</w:t>
      </w:r>
    </w:p>
    <w:p w:rsidR="007A4BC8" w:rsidRDefault="007A4BC8" w:rsidP="007A4BC8">
      <w:pPr>
        <w:pStyle w:val="Choice"/>
      </w:pPr>
      <w:r>
        <w:rPr>
          <w:rFonts w:hint="eastAsia"/>
        </w:rPr>
        <w:t>針對</w:t>
      </w:r>
      <w:r>
        <w:rPr>
          <w:rFonts w:hint="eastAsia"/>
        </w:rPr>
        <w:t>h</w:t>
      </w:r>
      <w:r>
        <w:t xml:space="preserve">igh-grade </w:t>
      </w:r>
      <w:r>
        <w:rPr>
          <w:rFonts w:hint="eastAsia"/>
        </w:rPr>
        <w:t>或是</w:t>
      </w:r>
      <w:r>
        <w:rPr>
          <w:rFonts w:hint="eastAsia"/>
        </w:rPr>
        <w:t>p</w:t>
      </w:r>
      <w:r>
        <w:t>T3/T4</w:t>
      </w:r>
      <w:r>
        <w:rPr>
          <w:rFonts w:hint="eastAsia"/>
        </w:rPr>
        <w:t xml:space="preserve"> </w:t>
      </w:r>
      <w:r>
        <w:rPr>
          <w:rFonts w:hint="eastAsia"/>
        </w:rPr>
        <w:t>腫瘤，應考慮術後放射治療，可降低局部復發機率，但對遠端轉移或是整體存活率的改善則無明確證據支持。</w:t>
      </w:r>
    </w:p>
    <w:p w:rsidR="007A4BC8" w:rsidRDefault="007A4BC8" w:rsidP="007A4BC8">
      <w:pPr>
        <w:pStyle w:val="Choice"/>
      </w:pPr>
      <w:r>
        <w:rPr>
          <w:rFonts w:hint="eastAsia"/>
        </w:rPr>
        <w:t>放射治療</w:t>
      </w:r>
      <w:r>
        <w:rPr>
          <w:rFonts w:hint="eastAsia"/>
        </w:rPr>
        <w:t xml:space="preserve">CTV </w:t>
      </w:r>
      <w:r>
        <w:rPr>
          <w:rFonts w:hint="eastAsia"/>
        </w:rPr>
        <w:t>應該包括同側</w:t>
      </w:r>
      <w:r>
        <w:rPr>
          <w:rFonts w:hint="eastAsia"/>
        </w:rPr>
        <w:t>r</w:t>
      </w:r>
      <w:r>
        <w:t>enal fossa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輸尿管整段路徑、</w:t>
      </w:r>
      <w:r>
        <w:rPr>
          <w:rFonts w:hint="eastAsia"/>
        </w:rPr>
        <w:t>p</w:t>
      </w:r>
      <w:r>
        <w:t>ara-aortic/para</w:t>
      </w:r>
      <w:r>
        <w:rPr>
          <w:rFonts w:hint="eastAsia"/>
        </w:rPr>
        <w:t>-</w:t>
      </w:r>
      <w:r>
        <w:t>caval lymph nodes</w:t>
      </w:r>
      <w:r>
        <w:rPr>
          <w:rFonts w:hint="eastAsia"/>
        </w:rPr>
        <w:t>和整個膀胱。</w:t>
      </w:r>
    </w:p>
    <w:p w:rsidR="007A4BC8" w:rsidRPr="00CE105E" w:rsidRDefault="007A4BC8" w:rsidP="007A4BC8">
      <w:pPr>
        <w:pStyle w:val="Answer"/>
      </w:pPr>
      <w:r>
        <w:t xml:space="preserve"> </w:t>
      </w:r>
      <w:r>
        <w:rPr>
          <w:rFonts w:hint="eastAsia"/>
        </w:rPr>
        <w:t>B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eastAsia="標楷體" w:hAnsi="標楷體" w:hint="eastAsia"/>
          <w:u w:val="single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eastAsia="標楷體" w:hAnsi="標楷體" w:hint="eastAsia"/>
          <w:u w:val="single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FE2033">
        <w:t>Principles and Practice of Radiation Oncology, Perez and Brachy’s, 7th edition, 201</w:t>
      </w:r>
      <w:r>
        <w:t>8</w:t>
      </w:r>
      <w:r w:rsidRPr="00FE2033">
        <w:t>; p.</w:t>
      </w:r>
      <w:r>
        <w:t>1</w:t>
      </w:r>
      <w:r>
        <w:rPr>
          <w:rFonts w:hint="eastAsia"/>
        </w:rPr>
        <w:t>526</w:t>
      </w:r>
      <w:r w:rsidRPr="00FE2033">
        <w:t>~</w:t>
      </w:r>
      <w:r>
        <w:t>1</w:t>
      </w:r>
      <w:r>
        <w:rPr>
          <w:rFonts w:hint="eastAsia"/>
        </w:rPr>
        <w:t>528.</w:t>
      </w:r>
    </w:p>
    <w:p w:rsidR="007A4BC8" w:rsidRDefault="007A4BC8" w:rsidP="007A4BC8">
      <w:pPr>
        <w:pStyle w:val="Comment"/>
      </w:pPr>
      <w:r>
        <w:rPr>
          <w:rFonts w:hint="eastAsia"/>
        </w:rPr>
        <w:t>Ra</w:t>
      </w:r>
      <w:r>
        <w:t>dical nephroureterectomy is the only curative treatment for most UC of renal pelvis or ureter. The operation removes Gerota fascia, ipsilateral ureter with a cuff of bladder</w:t>
      </w:r>
      <w:r w:rsidRPr="00D66D2C"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有關睪丸</w:t>
      </w:r>
      <w:r w:rsidRPr="006D302E">
        <w:rPr>
          <w:rFonts w:hint="eastAsia"/>
        </w:rPr>
        <w:t>癌</w:t>
      </w:r>
      <w:r>
        <w:rPr>
          <w:rFonts w:hint="eastAsia"/>
        </w:rPr>
        <w:t>(Testicular cancer)</w:t>
      </w:r>
      <w:r>
        <w:rPr>
          <w:rFonts w:hint="eastAsia"/>
        </w:rPr>
        <w:t>罹病風險之描述，下列何者為誤？</w:t>
      </w:r>
    </w:p>
    <w:p w:rsidR="007A4BC8" w:rsidRDefault="007A4BC8" w:rsidP="007A4BC8">
      <w:pPr>
        <w:pStyle w:val="Choice"/>
      </w:pPr>
      <w:r>
        <w:rPr>
          <w:rFonts w:hint="eastAsia"/>
        </w:rPr>
        <w:t>隱睪症</w:t>
      </w:r>
      <w:r>
        <w:rPr>
          <w:rFonts w:hint="eastAsia"/>
        </w:rPr>
        <w:t>(undescended testicle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患者有較高的同側睪丸癌之風險，而對側正常下降之睪丸</w:t>
      </w:r>
      <w:r>
        <w:rPr>
          <w:rFonts w:hint="eastAsia"/>
        </w:rPr>
        <w:t xml:space="preserve"> (normally descended)</w:t>
      </w:r>
      <w:r>
        <w:rPr>
          <w:rFonts w:hint="eastAsia"/>
        </w:rPr>
        <w:t>罹癌風險亦會提高。</w:t>
      </w:r>
    </w:p>
    <w:p w:rsidR="007A4BC8" w:rsidRDefault="007A4BC8" w:rsidP="007A4BC8">
      <w:pPr>
        <w:pStyle w:val="Choice"/>
      </w:pPr>
      <w:r>
        <w:rPr>
          <w:rFonts w:hint="eastAsia"/>
        </w:rPr>
        <w:t>Non-seminoma</w:t>
      </w:r>
      <w:r>
        <w:rPr>
          <w:rFonts w:hint="eastAsia"/>
        </w:rPr>
        <w:t>診斷的年齡平均比</w:t>
      </w:r>
      <w:r>
        <w:rPr>
          <w:rFonts w:hint="eastAsia"/>
        </w:rPr>
        <w:t xml:space="preserve"> seminoma </w:t>
      </w:r>
      <w:r>
        <w:rPr>
          <w:rFonts w:hint="eastAsia"/>
        </w:rPr>
        <w:t>早</w:t>
      </w:r>
      <w:r>
        <w:rPr>
          <w:rFonts w:hint="eastAsia"/>
        </w:rPr>
        <w:t xml:space="preserve"> 5-10 </w:t>
      </w:r>
      <w:r>
        <w:rPr>
          <w:rFonts w:hint="eastAsia"/>
        </w:rPr>
        <w:t>年。</w:t>
      </w:r>
    </w:p>
    <w:p w:rsidR="007A4BC8" w:rsidRDefault="007A4BC8" w:rsidP="007A4BC8">
      <w:pPr>
        <w:pStyle w:val="Choice"/>
      </w:pPr>
      <w:r>
        <w:rPr>
          <w:rFonts w:hint="eastAsia"/>
        </w:rPr>
        <w:t>隱睪症只要早期接受手術睪丸固定術</w:t>
      </w:r>
      <w:r>
        <w:rPr>
          <w:rFonts w:hint="eastAsia"/>
        </w:rPr>
        <w:t xml:space="preserve"> (</w:t>
      </w:r>
      <w:r>
        <w:t>orchidopexy)</w:t>
      </w:r>
      <w:r>
        <w:rPr>
          <w:rFonts w:hint="eastAsia"/>
        </w:rPr>
        <w:t>，其睪丸癌之風險就與正常男性相仿。</w:t>
      </w:r>
    </w:p>
    <w:p w:rsidR="007A4BC8" w:rsidRDefault="007A4BC8" w:rsidP="007A4BC8">
      <w:pPr>
        <w:pStyle w:val="Choice"/>
      </w:pPr>
      <w:r>
        <w:rPr>
          <w:rFonts w:hint="eastAsia"/>
        </w:rPr>
        <w:t>若患有睪丸癌之患者，其子罹患睪丸癌之風險為一般人之</w:t>
      </w:r>
      <w:r>
        <w:t>4</w:t>
      </w:r>
      <w:r>
        <w:rPr>
          <w:rFonts w:hint="eastAsia"/>
        </w:rPr>
        <w:t>至</w:t>
      </w:r>
      <w:r>
        <w:t>6</w:t>
      </w:r>
      <w:r>
        <w:rPr>
          <w:rFonts w:hint="eastAsia"/>
        </w:rPr>
        <w:t>倍。男性不孕症</w:t>
      </w:r>
      <w:r>
        <w:rPr>
          <w:rFonts w:hint="eastAsia"/>
        </w:rPr>
        <w:t>(</w:t>
      </w:r>
      <w:r>
        <w:t xml:space="preserve">infertility) </w:t>
      </w:r>
      <w:r>
        <w:rPr>
          <w:rFonts w:hint="eastAsia"/>
        </w:rPr>
        <w:t>也有較高之睪丸癌風險。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Ｃ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eastAsia="標楷體" w:hAnsi="標楷體" w:hint="eastAsia"/>
          <w:u w:val="single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eastAsia="標楷體" w:hAnsi="標楷體" w:hint="eastAsia"/>
          <w:u w:val="single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中等</w:t>
      </w:r>
    </w:p>
    <w:p w:rsidR="007A4BC8" w:rsidRDefault="007A4BC8" w:rsidP="007A4BC8">
      <w:pPr>
        <w:pStyle w:val="Ref"/>
      </w:pPr>
      <w:r w:rsidRPr="00FE2033">
        <w:t>Principles and Practice of Radiation Oncology, Perez and Brachy’s, 7th edition, 201</w:t>
      </w:r>
      <w:r>
        <w:t>8</w:t>
      </w:r>
      <w:r w:rsidRPr="00FE2033">
        <w:t>; p.</w:t>
      </w:r>
      <w:r>
        <w:t>1623</w:t>
      </w:r>
      <w:r w:rsidRPr="00FE2033">
        <w:t>~</w:t>
      </w:r>
      <w:r>
        <w:t>1624</w:t>
      </w:r>
      <w:r>
        <w:rPr>
          <w:rFonts w:hint="eastAsia"/>
        </w:rPr>
        <w:t>.</w:t>
      </w:r>
    </w:p>
    <w:p w:rsidR="007A4BC8" w:rsidRPr="00512B5F" w:rsidRDefault="007A4BC8" w:rsidP="007A4BC8">
      <w:pPr>
        <w:pStyle w:val="Comment"/>
      </w:pPr>
      <w:r w:rsidRPr="00D66D2C">
        <w:t>Male infertility is associated with an increased risk of testicular cancer, and infertile men with abnormal semen analyses have a 20-fold greater risk of testicular cancer than the general population</w:t>
      </w:r>
      <w:r>
        <w:t xml:space="preserve">. </w:t>
      </w:r>
      <w:r>
        <w:rPr>
          <w:rFonts w:hint="eastAsia"/>
        </w:rPr>
        <w:t>T</w:t>
      </w:r>
      <w:r>
        <w:t>he</w:t>
      </w:r>
      <w:r>
        <w:rPr>
          <w:rFonts w:hint="eastAsia"/>
        </w:rPr>
        <w:t xml:space="preserve"> </w:t>
      </w:r>
      <w:r>
        <w:t>relative</w:t>
      </w:r>
      <w:r>
        <w:rPr>
          <w:rFonts w:hint="eastAsia"/>
        </w:rPr>
        <w:t xml:space="preserve"> </w:t>
      </w:r>
      <w:r>
        <w:t>risk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developing</w:t>
      </w:r>
      <w:r>
        <w:rPr>
          <w:rFonts w:hint="eastAsia"/>
        </w:rPr>
        <w:t xml:space="preserve"> </w:t>
      </w:r>
      <w:r>
        <w:t>testicular</w:t>
      </w:r>
      <w:r>
        <w:rPr>
          <w:rFonts w:hint="eastAsia"/>
        </w:rPr>
        <w:t xml:space="preserve"> </w:t>
      </w:r>
      <w:r>
        <w:t>cancer</w:t>
      </w:r>
      <w:r>
        <w:rPr>
          <w:rFonts w:hint="eastAsia"/>
        </w:rPr>
        <w:t xml:space="preserve"> </w:t>
      </w:r>
      <w:r>
        <w:t>remains</w:t>
      </w:r>
      <w:r>
        <w:rPr>
          <w:rFonts w:hint="eastAsia"/>
        </w:rPr>
        <w:t xml:space="preserve"> </w:t>
      </w:r>
      <w:r>
        <w:t>higher</w:t>
      </w:r>
      <w:r>
        <w:rPr>
          <w:rFonts w:hint="eastAsia"/>
        </w:rPr>
        <w:t xml:space="preserve"> </w:t>
      </w:r>
      <w:r>
        <w:tab/>
        <w:t>than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r>
        <w:t>general</w:t>
      </w:r>
      <w:r>
        <w:rPr>
          <w:rFonts w:hint="eastAsia"/>
        </w:rPr>
        <w:t xml:space="preserve"> </w:t>
      </w:r>
      <w:r>
        <w:t>population</w:t>
      </w:r>
      <w:r>
        <w:rPr>
          <w:rFonts w:hint="eastAsia"/>
        </w:rPr>
        <w:t xml:space="preserve"> </w:t>
      </w:r>
      <w:r>
        <w:t>even</w:t>
      </w:r>
      <w:r>
        <w:tab/>
        <w:t>after</w:t>
      </w:r>
      <w:r>
        <w:rPr>
          <w:rFonts w:hint="eastAsia"/>
        </w:rPr>
        <w:t xml:space="preserve"> </w:t>
      </w:r>
      <w:r>
        <w:t>early</w:t>
      </w:r>
      <w:r>
        <w:rPr>
          <w:rFonts w:hint="eastAsia"/>
        </w:rPr>
        <w:t xml:space="preserve"> </w:t>
      </w:r>
      <w:r>
        <w:t>orchidopexy</w:t>
      </w:r>
      <w:r>
        <w:rPr>
          <w:rFonts w:hint="eastAsia"/>
        </w:rPr>
        <w:t>.</w:t>
      </w:r>
    </w:p>
    <w:p w:rsidR="007A4BC8" w:rsidRPr="00497B69" w:rsidRDefault="007A4BC8" w:rsidP="007A4BC8">
      <w:pPr>
        <w:pStyle w:val="Question"/>
      </w:pPr>
      <w:r w:rsidRPr="00497B69">
        <w:t>有關睪丸癌</w:t>
      </w:r>
      <w:r w:rsidRPr="00497B69">
        <w:t>(Testicular cancer)</w:t>
      </w:r>
      <w:r w:rsidRPr="00497B69">
        <w:t>的</w:t>
      </w:r>
      <w:r>
        <w:rPr>
          <w:rFonts w:hint="eastAsia"/>
        </w:rPr>
        <w:t>分期與預後</w:t>
      </w:r>
      <w:r w:rsidRPr="00497B69">
        <w:t>，下列何者為誤？</w:t>
      </w:r>
    </w:p>
    <w:p w:rsidR="007A4BC8" w:rsidRPr="00FE2033" w:rsidRDefault="007A4BC8" w:rsidP="007A4BC8">
      <w:pPr>
        <w:pStyle w:val="Choice"/>
        <w:rPr>
          <w:color w:val="00B050"/>
        </w:rPr>
      </w:pPr>
      <w:r w:rsidRPr="00FE2033">
        <w:rPr>
          <w:color w:val="000000" w:themeColor="text1"/>
        </w:rPr>
        <w:lastRenderedPageBreak/>
        <w:t>依據</w:t>
      </w:r>
      <w:r>
        <w:rPr>
          <w:color w:val="000000" w:themeColor="text1"/>
        </w:rPr>
        <w:t>AJCC</w:t>
      </w:r>
      <w:r w:rsidRPr="00497B69">
        <w:t>第八版</w:t>
      </w:r>
      <w:r>
        <w:rPr>
          <w:rFonts w:hint="eastAsia"/>
        </w:rPr>
        <w:t>，</w:t>
      </w:r>
      <w:r w:rsidRPr="00497B69">
        <w:t>Seminoma</w:t>
      </w:r>
      <w:r>
        <w:rPr>
          <w:rFonts w:hint="eastAsia"/>
        </w:rPr>
        <w:t>與</w:t>
      </w:r>
      <w:r w:rsidRPr="00FE2033">
        <w:t>nonseminoma</w:t>
      </w:r>
      <w:r>
        <w:t xml:space="preserve"> </w:t>
      </w:r>
      <w:r>
        <w:rPr>
          <w:rFonts w:hint="eastAsia"/>
        </w:rPr>
        <w:t>有各自獨立之分期系統。</w:t>
      </w:r>
    </w:p>
    <w:p w:rsidR="007A4BC8" w:rsidRPr="00B618BD" w:rsidRDefault="007A4BC8" w:rsidP="007A4BC8">
      <w:pPr>
        <w:pStyle w:val="Choice"/>
      </w:pPr>
      <w:r>
        <w:t>T1</w:t>
      </w:r>
      <w:r>
        <w:rPr>
          <w:rFonts w:hint="eastAsia"/>
        </w:rPr>
        <w:t>之次分期</w:t>
      </w:r>
      <w:r w:rsidR="00037010">
        <w:t>(</w:t>
      </w:r>
      <w:r>
        <w:t>T1a, T1b)</w:t>
      </w:r>
      <w:r>
        <w:rPr>
          <w:rFonts w:hint="eastAsia"/>
        </w:rPr>
        <w:t>僅適用於</w:t>
      </w:r>
      <w:r w:rsidR="00037010">
        <w:rPr>
          <w:color w:val="FF0000"/>
        </w:rPr>
        <w:t>pathological stage</w:t>
      </w:r>
      <w:r w:rsidR="00037010">
        <w:rPr>
          <w:rFonts w:hint="eastAsia"/>
          <w:color w:val="FF0000"/>
        </w:rPr>
        <w:t>而不</w:t>
      </w:r>
      <w:r w:rsidR="00037010" w:rsidRPr="00037010">
        <w:rPr>
          <w:rFonts w:hint="eastAsia"/>
          <w:color w:val="FF0000"/>
        </w:rPr>
        <w:t>適用於</w:t>
      </w:r>
      <w:r w:rsidR="00037010" w:rsidRPr="00037010">
        <w:rPr>
          <w:rFonts w:hint="eastAsia"/>
          <w:color w:val="FF0000"/>
        </w:rPr>
        <w:t>clinical stage</w:t>
      </w:r>
      <w:r w:rsidRPr="00037010">
        <w:rPr>
          <w:color w:val="FF0000"/>
        </w:rPr>
        <w:t xml:space="preserve"> </w:t>
      </w:r>
    </w:p>
    <w:p w:rsidR="007A4BC8" w:rsidRPr="00497B69" w:rsidRDefault="007A4BC8" w:rsidP="007A4BC8">
      <w:pPr>
        <w:pStyle w:val="Choice"/>
      </w:pPr>
      <w:r w:rsidRPr="00497B69">
        <w:t>依據</w:t>
      </w:r>
      <w:r>
        <w:t>AJCC</w:t>
      </w:r>
      <w:r w:rsidRPr="00497B69">
        <w:t>第八版</w:t>
      </w:r>
      <w:r>
        <w:rPr>
          <w:rFonts w:hint="eastAsia"/>
        </w:rPr>
        <w:t>，</w:t>
      </w:r>
      <w:r w:rsidRPr="00497B69">
        <w:t xml:space="preserve">Seminoma </w:t>
      </w:r>
      <w:r w:rsidRPr="00497B69">
        <w:t>有肺部轉移者為</w:t>
      </w:r>
      <w:r w:rsidRPr="00497B69">
        <w:t>stage III</w:t>
      </w:r>
      <w:r>
        <w:rPr>
          <w:rFonts w:hint="eastAsia"/>
        </w:rPr>
        <w:t>，</w:t>
      </w:r>
      <w:r w:rsidRPr="00497B69">
        <w:t>5</w:t>
      </w:r>
      <w:r w:rsidRPr="00497B69">
        <w:t>年存活率仍有</w:t>
      </w:r>
      <w:r w:rsidRPr="00497B69">
        <w:t>9</w:t>
      </w:r>
      <w:r w:rsidRPr="00497B69">
        <w:t>成以上</w:t>
      </w:r>
      <w:r>
        <w:rPr>
          <w:rFonts w:hint="eastAsia"/>
        </w:rPr>
        <w:t>。</w:t>
      </w:r>
    </w:p>
    <w:p w:rsidR="007A4BC8" w:rsidRPr="00497B69" w:rsidRDefault="007A4BC8" w:rsidP="007A4BC8">
      <w:pPr>
        <w:pStyle w:val="Choice"/>
      </w:pPr>
      <w:r>
        <w:t>Serum markers (S)</w:t>
      </w:r>
      <w:r>
        <w:rPr>
          <w:rFonts w:hint="eastAsia"/>
        </w:rPr>
        <w:t xml:space="preserve"> </w:t>
      </w:r>
      <w:r>
        <w:rPr>
          <w:rFonts w:hint="eastAsia"/>
        </w:rPr>
        <w:t>為睪丸癌特有之分期項目。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Ａ命題者：呂紹綸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eastAsia="標楷體" w:hAnsi="標楷體" w:hint="eastAsia"/>
          <w:u w:val="single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eastAsia="標楷體" w:hAnsi="標楷體" w:hint="eastAsia"/>
          <w:u w:val="single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中等</w:t>
      </w:r>
    </w:p>
    <w:p w:rsidR="007A4BC8" w:rsidRDefault="007A4BC8" w:rsidP="007A4BC8">
      <w:pPr>
        <w:pStyle w:val="Ref"/>
        <w:rPr>
          <w:color w:val="000000"/>
        </w:rPr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 xml:space="preserve">s, </w:t>
      </w:r>
      <w:r>
        <w:t>7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</w:t>
      </w:r>
      <w:r>
        <w:t>8</w:t>
      </w:r>
      <w:r w:rsidRPr="004E70FA">
        <w:rPr>
          <w:rFonts w:hint="eastAsia"/>
        </w:rPr>
        <w:t xml:space="preserve">; </w:t>
      </w:r>
      <w:r w:rsidRPr="004E70FA">
        <w:rPr>
          <w:rFonts w:hint="eastAsia"/>
          <w:color w:val="000000"/>
        </w:rPr>
        <w:t>p</w:t>
      </w:r>
      <w:r>
        <w:rPr>
          <w:color w:val="000000"/>
        </w:rPr>
        <w:t>1627</w:t>
      </w:r>
      <w:r w:rsidRPr="004E70FA"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</w:p>
    <w:p w:rsidR="007A4BC8" w:rsidRDefault="007A4BC8" w:rsidP="007A4BC8">
      <w:pPr>
        <w:pStyle w:val="Comment"/>
        <w:tabs>
          <w:tab w:val="num" w:pos="2781"/>
        </w:tabs>
      </w:pPr>
      <w:r>
        <w:rPr>
          <w:color w:val="000000"/>
        </w:rPr>
        <w:t>AJCC Cancer Staging Manual 8</w:t>
      </w:r>
      <w:r w:rsidRPr="00FE2033">
        <w:rPr>
          <w:color w:val="000000"/>
          <w:vertAlign w:val="superscript"/>
        </w:rPr>
        <w:t>th</w:t>
      </w:r>
      <w:r>
        <w:rPr>
          <w:color w:val="000000"/>
        </w:rPr>
        <w:t xml:space="preserve"> edition.</w:t>
      </w:r>
    </w:p>
    <w:p w:rsidR="007A4BC8" w:rsidRDefault="007A4BC8" w:rsidP="007A4BC8">
      <w:pPr>
        <w:pStyle w:val="Question"/>
      </w:pPr>
      <w:r>
        <w:rPr>
          <w:rFonts w:hint="eastAsia"/>
        </w:rPr>
        <w:t>有關</w:t>
      </w:r>
      <w:r w:rsidRPr="00497B69">
        <w:t>睪丸癌</w:t>
      </w:r>
      <w:r w:rsidRPr="00497B69">
        <w:t>(Testicular cancer)</w:t>
      </w:r>
      <w:r>
        <w:rPr>
          <w:rFonts w:hint="eastAsia"/>
        </w:rPr>
        <w:t>的復發模式，下列何者錯誤</w:t>
      </w:r>
    </w:p>
    <w:p w:rsidR="007A4BC8" w:rsidRDefault="007A4BC8" w:rsidP="007A4BC8">
      <w:pPr>
        <w:pStyle w:val="Choice"/>
      </w:pPr>
      <w:r>
        <w:t xml:space="preserve">Seminoma </w:t>
      </w:r>
      <w:r>
        <w:rPr>
          <w:rFonts w:hint="eastAsia"/>
        </w:rPr>
        <w:t>的轉移復發，多為次序性的循著淋巴回流</w:t>
      </w:r>
      <w:r>
        <w:rPr>
          <w:rFonts w:hint="eastAsia"/>
        </w:rPr>
        <w:t>(</w:t>
      </w:r>
      <w:r>
        <w:t>lymphatic drainage</w:t>
      </w:r>
      <w:r>
        <w:rPr>
          <w:rFonts w:hint="eastAsia"/>
        </w:rPr>
        <w:t>)</w:t>
      </w:r>
      <w:r>
        <w:rPr>
          <w:rFonts w:hint="eastAsia"/>
        </w:rPr>
        <w:t>，很少發生血行性轉移</w:t>
      </w:r>
      <w:r>
        <w:rPr>
          <w:rFonts w:hint="eastAsia"/>
        </w:rPr>
        <w:t>(</w:t>
      </w:r>
      <w:r>
        <w:t>hematogenous metastasis</w:t>
      </w:r>
      <w:r>
        <w:rPr>
          <w:rFonts w:hint="eastAsia"/>
        </w:rPr>
        <w:t>)</w:t>
      </w:r>
    </w:p>
    <w:p w:rsidR="007A4BC8" w:rsidRDefault="007A4BC8" w:rsidP="007A4BC8">
      <w:pPr>
        <w:pStyle w:val="Choice"/>
      </w:pPr>
      <w:r>
        <w:t>Non-seminoma</w:t>
      </w:r>
      <w:r>
        <w:rPr>
          <w:rFonts w:hint="eastAsia"/>
        </w:rPr>
        <w:t>相較</w:t>
      </w:r>
      <w:r>
        <w:rPr>
          <w:rFonts w:hint="eastAsia"/>
        </w:rPr>
        <w:t>p</w:t>
      </w:r>
      <w:r>
        <w:t xml:space="preserve">ure seminoma </w:t>
      </w:r>
      <w:r>
        <w:rPr>
          <w:rFonts w:hint="eastAsia"/>
        </w:rPr>
        <w:t>較容易有遠端轉移，以肺部轉移最常見。</w:t>
      </w:r>
    </w:p>
    <w:p w:rsidR="007A4BC8" w:rsidRDefault="007A4BC8" w:rsidP="007A4BC8">
      <w:pPr>
        <w:pStyle w:val="Choice"/>
      </w:pPr>
      <w:r>
        <w:rPr>
          <w:rFonts w:hint="eastAsia"/>
        </w:rPr>
        <w:t>左側睪丸腫瘤較容易發生對側淋巴復發，右側腫瘤的對側淋巴復發就很少見。</w:t>
      </w:r>
    </w:p>
    <w:p w:rsidR="007A4BC8" w:rsidRDefault="007A4BC8" w:rsidP="007A4BC8">
      <w:pPr>
        <w:pStyle w:val="Choice"/>
      </w:pPr>
      <w:r>
        <w:rPr>
          <w:rFonts w:hint="eastAsia"/>
        </w:rPr>
        <w:t>若患者在診斷睪丸癌前曾接受過疝氣修補手術</w:t>
      </w:r>
      <w:r>
        <w:rPr>
          <w:rFonts w:hint="eastAsia"/>
        </w:rPr>
        <w:t>(</w:t>
      </w:r>
      <w:r>
        <w:t>herniorrhaphy</w:t>
      </w:r>
      <w:r>
        <w:rPr>
          <w:rFonts w:hint="eastAsia"/>
        </w:rPr>
        <w:t>)</w:t>
      </w:r>
      <w:r>
        <w:rPr>
          <w:rFonts w:hint="eastAsia"/>
        </w:rPr>
        <w:t>，要注意骨盆及鼠蹊淋巴的復發。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C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eastAsia="標楷體" w:hAnsi="標楷體" w:hint="eastAsia"/>
          <w:u w:val="single"/>
        </w:rPr>
        <w:t xml:space="preserve"> GU</w:t>
      </w:r>
      <w:r>
        <w:rPr>
          <w:rFonts w:hint="eastAsia"/>
        </w:rPr>
        <w:t>-</w:t>
      </w:r>
      <w:r>
        <w:t>testis/ureter</w:t>
      </w:r>
      <w:r w:rsidRPr="00CE105E">
        <w:rPr>
          <w:rFonts w:eastAsia="標楷體" w:hAnsi="標楷體" w:hint="eastAsia"/>
          <w:u w:val="single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易</w:t>
      </w:r>
    </w:p>
    <w:p w:rsidR="007A4BC8" w:rsidRPr="004E7B5C" w:rsidRDefault="007A4BC8" w:rsidP="007A4BC8">
      <w:pPr>
        <w:pStyle w:val="Ref"/>
      </w:pPr>
      <w:r w:rsidRPr="004E7B5C">
        <w:t xml:space="preserve">Principles and Practice of Radiation Oncology, Perez and Brachy’s, 7th edition, 2018; </w:t>
      </w:r>
      <w:r w:rsidRPr="00E1163E">
        <w:t>p1625-1626.</w:t>
      </w:r>
    </w:p>
    <w:p w:rsidR="007A4BC8" w:rsidRPr="00475035" w:rsidRDefault="007A4BC8" w:rsidP="007A4BC8">
      <w:pPr>
        <w:pStyle w:val="Comment"/>
      </w:pPr>
      <w:r w:rsidRPr="004F18CA">
        <w:t>Contralateral</w:t>
      </w:r>
      <w:r>
        <w:rPr>
          <w:rFonts w:hint="eastAsia"/>
        </w:rPr>
        <w:t xml:space="preserve"> </w:t>
      </w:r>
      <w:r w:rsidRPr="004F18CA">
        <w:t>spread</w:t>
      </w:r>
      <w:r>
        <w:rPr>
          <w:rFonts w:hint="eastAsia"/>
        </w:rPr>
        <w:t xml:space="preserve"> </w:t>
      </w:r>
      <w:r w:rsidRPr="004F18CA">
        <w:t>is</w:t>
      </w:r>
      <w:r>
        <w:rPr>
          <w:rFonts w:hint="eastAsia"/>
        </w:rPr>
        <w:t xml:space="preserve"> </w:t>
      </w:r>
      <w:r w:rsidRPr="004F18CA">
        <w:t>mainly</w:t>
      </w:r>
      <w:r>
        <w:rPr>
          <w:rFonts w:hint="eastAsia"/>
        </w:rPr>
        <w:t xml:space="preserve"> </w:t>
      </w:r>
      <w:r w:rsidRPr="004F18CA">
        <w:t>seen</w:t>
      </w:r>
      <w:r>
        <w:rPr>
          <w:rFonts w:hint="eastAsia"/>
        </w:rPr>
        <w:t xml:space="preserve"> </w:t>
      </w:r>
      <w:r w:rsidRPr="004F18CA">
        <w:t>with</w:t>
      </w:r>
      <w:r>
        <w:rPr>
          <w:rFonts w:hint="eastAsia"/>
        </w:rPr>
        <w:t xml:space="preserve"> </w:t>
      </w:r>
      <w:r w:rsidRPr="004F18CA">
        <w:t>right-sided</w:t>
      </w:r>
      <w:r>
        <w:rPr>
          <w:rFonts w:hint="eastAsia"/>
        </w:rPr>
        <w:t xml:space="preserve"> </w:t>
      </w:r>
      <w:r w:rsidRPr="004F18CA">
        <w:t>tumors</w:t>
      </w:r>
      <w:r>
        <w:rPr>
          <w:rFonts w:hint="eastAsia"/>
        </w:rPr>
        <w:t xml:space="preserve"> </w:t>
      </w:r>
      <w:r w:rsidRPr="004F18CA">
        <w:t>and</w:t>
      </w:r>
      <w:r w:rsidRPr="004F18CA">
        <w:tab/>
        <w:t>rarely</w:t>
      </w:r>
      <w:r>
        <w:rPr>
          <w:rFonts w:hint="eastAsia"/>
        </w:rPr>
        <w:t xml:space="preserve"> </w:t>
      </w:r>
      <w:r w:rsidRPr="004F18CA">
        <w:t>with</w:t>
      </w:r>
      <w:r>
        <w:rPr>
          <w:rFonts w:hint="eastAsia"/>
        </w:rPr>
        <w:t xml:space="preserve"> </w:t>
      </w:r>
      <w:r w:rsidRPr="004F18CA">
        <w:t>left-</w:t>
      </w:r>
      <w:r>
        <w:t>sided tumor</w:t>
      </w:r>
      <w:r>
        <w:rPr>
          <w:rFonts w:hint="eastAsia"/>
        </w:rPr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IIA</w:t>
      </w:r>
      <w:r>
        <w:rPr>
          <w:rFonts w:hint="eastAsia"/>
        </w:rPr>
        <w:t>期及</w:t>
      </w:r>
      <w:r>
        <w:rPr>
          <w:rFonts w:hint="eastAsia"/>
        </w:rPr>
        <w:t>IIB</w:t>
      </w:r>
      <w:r>
        <w:rPr>
          <w:rFonts w:hint="eastAsia"/>
        </w:rPr>
        <w:t>期</w:t>
      </w:r>
      <w:r>
        <w:rPr>
          <w:rFonts w:hint="eastAsia"/>
        </w:rPr>
        <w:t>Seminoma</w:t>
      </w:r>
      <w:r>
        <w:rPr>
          <w:rFonts w:hint="eastAsia"/>
        </w:rPr>
        <w:t>治療的敘述，下列何者錯誤？</w:t>
      </w:r>
    </w:p>
    <w:p w:rsidR="007A4BC8" w:rsidRDefault="007A4BC8" w:rsidP="007A4BC8">
      <w:pPr>
        <w:pStyle w:val="Choice"/>
      </w:pPr>
      <w:r>
        <w:rPr>
          <w:rFonts w:hint="eastAsia"/>
          <w:szCs w:val="24"/>
        </w:rPr>
        <w:t>術後</w:t>
      </w:r>
      <w:r w:rsidRPr="00CE105E">
        <w:rPr>
          <w:rFonts w:hint="eastAsia"/>
        </w:rPr>
        <w:t>放射治療劑量通常為</w:t>
      </w:r>
      <w:r w:rsidRPr="00CE105E">
        <w:rPr>
          <w:rFonts w:hint="eastAsia"/>
        </w:rPr>
        <w:t>25</w:t>
      </w:r>
      <w:r>
        <w:rPr>
          <w:rFonts w:hint="eastAsia"/>
        </w:rPr>
        <w:t>~</w:t>
      </w:r>
      <w:r w:rsidRPr="00CE105E">
        <w:rPr>
          <w:rFonts w:hint="eastAsia"/>
        </w:rPr>
        <w:t>35 Gy</w:t>
      </w:r>
      <w:r>
        <w:rPr>
          <w:rFonts w:hint="eastAsia"/>
        </w:rPr>
        <w:t>。</w:t>
      </w:r>
    </w:p>
    <w:p w:rsidR="007A4BC8" w:rsidRPr="00CE105E" w:rsidRDefault="007A4BC8" w:rsidP="007A4BC8">
      <w:pPr>
        <w:pStyle w:val="Choice"/>
      </w:pPr>
      <w:r>
        <w:rPr>
          <w:rFonts w:hint="eastAsia"/>
        </w:rPr>
        <w:t>因為</w:t>
      </w:r>
      <w:r w:rsidRPr="00430AFB">
        <w:t>paraaortic</w:t>
      </w:r>
      <w:r>
        <w:t xml:space="preserve"> node</w:t>
      </w:r>
      <w:r>
        <w:rPr>
          <w:rFonts w:hint="eastAsia"/>
        </w:rPr>
        <w:t>復發率極低，故術後</w:t>
      </w:r>
      <w:r w:rsidRPr="00CE105E">
        <w:rPr>
          <w:rFonts w:hint="eastAsia"/>
        </w:rPr>
        <w:t>放射治療</w:t>
      </w:r>
      <w:r>
        <w:rPr>
          <w:rFonts w:hint="eastAsia"/>
        </w:rPr>
        <w:t>之照野僅需包含同側</w:t>
      </w:r>
      <w:r w:rsidRPr="00430AFB">
        <w:t>pelvic nodes</w:t>
      </w:r>
      <w:r>
        <w:rPr>
          <w:rFonts w:hint="eastAsia"/>
        </w:rPr>
        <w:t>以減少副作用。</w:t>
      </w:r>
    </w:p>
    <w:p w:rsidR="007A4BC8" w:rsidRPr="00193B9F" w:rsidRDefault="007A4BC8" w:rsidP="007A4BC8">
      <w:pPr>
        <w:pStyle w:val="Choice"/>
        <w:rPr>
          <w:szCs w:val="24"/>
        </w:rPr>
      </w:pPr>
      <w:r>
        <w:rPr>
          <w:rFonts w:hint="eastAsia"/>
        </w:rPr>
        <w:t>術後放射治療後常見之復發位置為鎖骨上淋巴區與縱隔腔。</w:t>
      </w:r>
    </w:p>
    <w:p w:rsidR="007A4BC8" w:rsidRPr="00CE105E" w:rsidRDefault="007A4BC8" w:rsidP="007A4BC8">
      <w:pPr>
        <w:pStyle w:val="Choice"/>
        <w:rPr>
          <w:szCs w:val="24"/>
        </w:rPr>
      </w:pPr>
      <w:r>
        <w:rPr>
          <w:rFonts w:hint="eastAsia"/>
        </w:rPr>
        <w:t>目前無第三期隨機分派研究支持使用</w:t>
      </w:r>
      <w:r w:rsidRPr="00193B9F">
        <w:t>carboplatin</w:t>
      </w:r>
      <w:r>
        <w:rPr>
          <w:rFonts w:hint="eastAsia"/>
        </w:rPr>
        <w:t>單一處方化學治療可取代術後</w:t>
      </w:r>
      <w:r w:rsidRPr="00CE105E">
        <w:rPr>
          <w:rFonts w:hint="eastAsia"/>
        </w:rPr>
        <w:t>放射治療</w:t>
      </w:r>
      <w:r>
        <w:rPr>
          <w:rFonts w:hint="eastAsia"/>
        </w:rPr>
        <w:t>。</w:t>
      </w:r>
    </w:p>
    <w:p w:rsidR="007A4BC8" w:rsidRPr="00CE105E" w:rsidRDefault="007A4BC8" w:rsidP="007A4BC8">
      <w:pPr>
        <w:pStyle w:val="Answer"/>
      </w:pPr>
      <w:r>
        <w:t>B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7t</w:t>
      </w:r>
      <w:r>
        <w:rPr>
          <w:rFonts w:hint="eastAsia"/>
        </w:rPr>
        <w:t xml:space="preserve">h edition, </w:t>
      </w:r>
      <w:r>
        <w:t xml:space="preserve">2018, </w:t>
      </w:r>
      <w:r>
        <w:rPr>
          <w:rFonts w:hint="eastAsia"/>
        </w:rPr>
        <w:t>p.</w:t>
      </w:r>
      <w:r>
        <w:t>1630</w:t>
      </w:r>
      <w:r>
        <w:rPr>
          <w:rFonts w:hint="eastAsia"/>
        </w:rPr>
        <w:t>.</w:t>
      </w:r>
    </w:p>
    <w:p w:rsidR="007A4BC8" w:rsidRPr="00CE105E" w:rsidRDefault="007A4BC8" w:rsidP="007A4BC8">
      <w:pPr>
        <w:pStyle w:val="Comment"/>
      </w:pPr>
      <w:r w:rsidRPr="00512B5F">
        <w:t>Irradiation of the paraaortic and ipsilateral pelvic nodes is a highly effective treatment strategy with a recurrence rate &lt;10%</w:t>
      </w:r>
      <w:r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關於上泌尿道癌的流行病學特色，下列敘述何者錯誤？</w:t>
      </w:r>
    </w:p>
    <w:p w:rsidR="007A4BC8" w:rsidRPr="007A6BD5" w:rsidRDefault="007A4BC8" w:rsidP="007A4BC8">
      <w:pPr>
        <w:pStyle w:val="Choice"/>
      </w:pPr>
      <w:r>
        <w:rPr>
          <w:rFonts w:hint="eastAsia"/>
        </w:rPr>
        <w:lastRenderedPageBreak/>
        <w:t>抽煙、</w:t>
      </w:r>
      <w:r w:rsidRPr="00FF0341">
        <w:t>Lynch syndrome</w:t>
      </w:r>
      <w:r>
        <w:t xml:space="preserve"> (</w:t>
      </w:r>
      <w:r>
        <w:rPr>
          <w:rFonts w:hint="eastAsia"/>
        </w:rPr>
        <w:t>或稱</w:t>
      </w:r>
      <w:r w:rsidRPr="00FF0341">
        <w:rPr>
          <w:rFonts w:hint="eastAsia"/>
        </w:rPr>
        <w:t>遺傳性非瘜肉症結直腸綜合症</w:t>
      </w:r>
      <w:r>
        <w:t>)</w:t>
      </w:r>
      <w:r>
        <w:rPr>
          <w:rFonts w:hint="eastAsia"/>
        </w:rPr>
        <w:t>、馬兜鈴酸皆為風險因子。</w:t>
      </w:r>
    </w:p>
    <w:p w:rsidR="007A4BC8" w:rsidRPr="007A6BD5" w:rsidRDefault="007A4BC8" w:rsidP="007A4BC8">
      <w:pPr>
        <w:pStyle w:val="Choice"/>
      </w:pPr>
      <w:r>
        <w:rPr>
          <w:rFonts w:hint="eastAsia"/>
        </w:rPr>
        <w:t>水腎併後腰疼痛為最常見之臨床表徵，血尿次之。</w:t>
      </w:r>
    </w:p>
    <w:p w:rsidR="007A4BC8" w:rsidRPr="007A6BD5" w:rsidRDefault="007A4BC8" w:rsidP="007A4BC8">
      <w:pPr>
        <w:pStyle w:val="Choice"/>
      </w:pPr>
      <w:r w:rsidRPr="007A6BD5">
        <w:rPr>
          <w:rFonts w:hint="eastAsia"/>
        </w:rPr>
        <w:t xml:space="preserve">Synchronous </w:t>
      </w:r>
      <w:r w:rsidRPr="007A6BD5">
        <w:rPr>
          <w:rFonts w:hint="eastAsia"/>
        </w:rPr>
        <w:t>雙側上泌尿癌發生率約</w:t>
      </w:r>
      <w:r>
        <w:rPr>
          <w:rFonts w:hint="eastAsia"/>
        </w:rPr>
        <w:t>1.5-2</w:t>
      </w:r>
      <w:r w:rsidRPr="007A6BD5">
        <w:rPr>
          <w:rFonts w:hint="eastAsia"/>
        </w:rPr>
        <w:t>%</w:t>
      </w:r>
      <w:r>
        <w:rPr>
          <w:rFonts w:hint="eastAsia"/>
        </w:rPr>
        <w:t xml:space="preserve"> ; as</w:t>
      </w:r>
      <w:r w:rsidRPr="007A6BD5">
        <w:rPr>
          <w:rFonts w:hint="eastAsia"/>
        </w:rPr>
        <w:t>ynchronous</w:t>
      </w:r>
      <w:r w:rsidRPr="007A6BD5">
        <w:rPr>
          <w:rFonts w:hint="eastAsia"/>
        </w:rPr>
        <w:t>約</w:t>
      </w:r>
      <w:r>
        <w:rPr>
          <w:rFonts w:hint="eastAsia"/>
        </w:rPr>
        <w:t>6-8</w:t>
      </w:r>
      <w:r w:rsidRPr="007A6BD5">
        <w:rPr>
          <w:rFonts w:hint="eastAsia"/>
        </w:rPr>
        <w:t>%</w:t>
      </w:r>
      <w:r>
        <w:rPr>
          <w:rFonts w:hint="eastAsia"/>
        </w:rPr>
        <w:t>。</w:t>
      </w:r>
    </w:p>
    <w:p w:rsidR="007A4BC8" w:rsidRPr="007A6BD5" w:rsidRDefault="007A4BC8" w:rsidP="007A4BC8">
      <w:pPr>
        <w:pStyle w:val="Choice"/>
      </w:pPr>
      <w:r w:rsidRPr="007A6BD5">
        <w:rPr>
          <w:rFonts w:hint="eastAsia"/>
        </w:rPr>
        <w:t>約</w:t>
      </w:r>
      <w:r>
        <w:t>40~50</w:t>
      </w:r>
      <w:r w:rsidRPr="007A6BD5">
        <w:rPr>
          <w:rFonts w:hint="eastAsia"/>
        </w:rPr>
        <w:t>%</w:t>
      </w:r>
      <w:r>
        <w:rPr>
          <w:rFonts w:hint="eastAsia"/>
        </w:rPr>
        <w:t>併</w:t>
      </w:r>
      <w:r w:rsidRPr="007A6BD5">
        <w:rPr>
          <w:rFonts w:hint="eastAsia"/>
        </w:rPr>
        <w:t>有</w:t>
      </w:r>
      <w:r w:rsidRPr="007A6BD5">
        <w:rPr>
          <w:rFonts w:hint="eastAsia"/>
        </w:rPr>
        <w:t>synchronous</w:t>
      </w:r>
      <w:r w:rsidRPr="007A6BD5">
        <w:rPr>
          <w:rFonts w:hint="eastAsia"/>
        </w:rPr>
        <w:t>或</w:t>
      </w:r>
      <w:r w:rsidRPr="007A6BD5">
        <w:rPr>
          <w:rFonts w:hint="eastAsia"/>
        </w:rPr>
        <w:t xml:space="preserve">metachronous </w:t>
      </w:r>
      <w:r w:rsidRPr="007A6BD5">
        <w:rPr>
          <w:rFonts w:hint="eastAsia"/>
        </w:rPr>
        <w:t>膀胱癌</w:t>
      </w:r>
      <w:r>
        <w:rPr>
          <w:rFonts w:hint="eastAsia"/>
        </w:rPr>
        <w:t>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Ｂ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 xml:space="preserve">on Oncology, </w:t>
      </w:r>
      <w:r>
        <w:t>7</w:t>
      </w:r>
      <w:r>
        <w:rPr>
          <w:rFonts w:hint="eastAsia"/>
        </w:rPr>
        <w:t xml:space="preserve">th edition, </w:t>
      </w:r>
      <w:r>
        <w:t xml:space="preserve">2018, </w:t>
      </w:r>
      <w:r>
        <w:rPr>
          <w:rFonts w:hint="eastAsia"/>
        </w:rPr>
        <w:t>p.</w:t>
      </w:r>
      <w:r>
        <w:t>1518-1519</w:t>
      </w:r>
      <w:r>
        <w:rPr>
          <w:rFonts w:hint="eastAsia"/>
        </w:rPr>
        <w:t>.</w:t>
      </w:r>
    </w:p>
    <w:p w:rsidR="007A4BC8" w:rsidRDefault="007A4BC8" w:rsidP="007A4BC8">
      <w:pPr>
        <w:pStyle w:val="Comment"/>
      </w:pPr>
      <w:r w:rsidRPr="005F2EA9">
        <w:t>Gross or microscopic hematuria occurs in 70% to 95% of patients with renal pelvis or ureter tumors.</w:t>
      </w:r>
      <w:r>
        <w:t xml:space="preserve"> </w:t>
      </w:r>
      <w:r w:rsidRPr="005F2EA9">
        <w:t>About 10% to 20% of patients may present with a flank mass secondary to tumor or hydronephrosis.</w:t>
      </w:r>
    </w:p>
    <w:p w:rsidR="007A4BC8" w:rsidRDefault="007A4BC8" w:rsidP="007A4BC8">
      <w:pPr>
        <w:pStyle w:val="Question"/>
      </w:pPr>
      <w:r>
        <w:rPr>
          <w:rFonts w:hint="eastAsia"/>
        </w:rPr>
        <w:t>依據</w:t>
      </w:r>
      <w:r>
        <w:t>AJCC</w:t>
      </w:r>
      <w:r>
        <w:rPr>
          <w:rFonts w:hint="eastAsia"/>
        </w:rPr>
        <w:t>第八版上泌尿道癌的分期，下列敘述何者錯誤？</w:t>
      </w:r>
    </w:p>
    <w:p w:rsidR="007A4BC8" w:rsidRDefault="007A4BC8" w:rsidP="007A4BC8">
      <w:pPr>
        <w:pStyle w:val="Choice"/>
      </w:pPr>
      <w:r>
        <w:rPr>
          <w:rFonts w:hint="eastAsia"/>
        </w:rPr>
        <w:t>就輸尿管癌而言，侵犯超過肌肉層且侵犯輸尿管旁脂肪組織為</w:t>
      </w:r>
      <w:r>
        <w:t>T3</w:t>
      </w:r>
    </w:p>
    <w:p w:rsidR="007A4BC8" w:rsidRDefault="007A4BC8" w:rsidP="007A4BC8">
      <w:pPr>
        <w:pStyle w:val="Choice"/>
      </w:pPr>
      <w:r>
        <w:rPr>
          <w:rFonts w:hint="eastAsia"/>
        </w:rPr>
        <w:t>就腎盂癌而言，侵犯腎盂旁脂肪組織或侵犯腎實質為</w:t>
      </w:r>
      <w:r>
        <w:t>T3</w:t>
      </w:r>
    </w:p>
    <w:p w:rsidR="007A4BC8" w:rsidRDefault="007A4BC8" w:rsidP="007A4BC8">
      <w:pPr>
        <w:pStyle w:val="Choice"/>
      </w:pPr>
      <w:r>
        <w:rPr>
          <w:rFonts w:hint="eastAsia"/>
        </w:rPr>
        <w:t>單一淋巴結轉移且大於</w:t>
      </w:r>
      <w:r>
        <w:t>2</w:t>
      </w:r>
      <w:r>
        <w:rPr>
          <w:rFonts w:hint="eastAsia"/>
        </w:rPr>
        <w:t>公分為</w:t>
      </w:r>
      <w:r>
        <w:t>N2</w:t>
      </w:r>
    </w:p>
    <w:p w:rsidR="007A4BC8" w:rsidRDefault="007A4BC8" w:rsidP="007A4BC8">
      <w:pPr>
        <w:pStyle w:val="Choice"/>
      </w:pPr>
      <w:r>
        <w:rPr>
          <w:rFonts w:hint="eastAsia"/>
        </w:rPr>
        <w:t>單一淋巴結轉移且大於</w:t>
      </w:r>
      <w:r>
        <w:t>5</w:t>
      </w:r>
      <w:r>
        <w:rPr>
          <w:rFonts w:hint="eastAsia"/>
        </w:rPr>
        <w:t>公分為</w:t>
      </w:r>
      <w:r>
        <w:t>N3</w:t>
      </w:r>
    </w:p>
    <w:p w:rsidR="007A4BC8" w:rsidRPr="00CE105E" w:rsidRDefault="007A4BC8" w:rsidP="007A4BC8">
      <w:pPr>
        <w:pStyle w:val="Answer"/>
      </w:pPr>
      <w:r w:rsidRPr="00CE105E">
        <w:rPr>
          <w:rFonts w:hint="eastAsia"/>
        </w:rPr>
        <w:t>D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5177C2">
        <w:rPr>
          <w:rFonts w:hint="eastAsia"/>
        </w:rPr>
        <w:tab/>
        <w:t>Perez and Brady</w:t>
      </w:r>
      <w:r w:rsidRPr="005177C2">
        <w:rPr>
          <w:rFonts w:hint="eastAsia"/>
        </w:rPr>
        <w:t>’</w:t>
      </w:r>
      <w:r w:rsidRPr="005177C2">
        <w:rPr>
          <w:rFonts w:hint="eastAsia"/>
        </w:rPr>
        <w:t xml:space="preserve">s Principles and Practice of Radiation Oncology, </w:t>
      </w:r>
      <w:r>
        <w:t>7t</w:t>
      </w:r>
      <w:r w:rsidRPr="005177C2">
        <w:rPr>
          <w:rFonts w:hint="eastAsia"/>
        </w:rPr>
        <w:t xml:space="preserve">h edition, </w:t>
      </w:r>
      <w:r>
        <w:t xml:space="preserve">2018, </w:t>
      </w:r>
      <w:r w:rsidRPr="005177C2">
        <w:rPr>
          <w:rFonts w:hint="eastAsia"/>
        </w:rPr>
        <w:t>p.</w:t>
      </w:r>
      <w:r>
        <w:t>1519-1520.</w:t>
      </w:r>
      <w:r>
        <w:br/>
      </w:r>
      <w:r w:rsidRPr="00902E04">
        <w:t>AJCC Cancer Staging Manual 8th edition</w:t>
      </w:r>
      <w:r>
        <w:t>.</w:t>
      </w:r>
    </w:p>
    <w:p w:rsidR="007A4BC8" w:rsidRPr="007607A4" w:rsidRDefault="007A4BC8" w:rsidP="007A4BC8">
      <w:pPr>
        <w:pStyle w:val="Comment"/>
      </w:pPr>
      <w:r w:rsidRPr="005177C2">
        <w:t>This staging system underwent one modification for the 8th edition:</w:t>
      </w:r>
      <w:r>
        <w:t xml:space="preserve"> </w:t>
      </w:r>
      <w:r w:rsidRPr="005177C2">
        <w:t>The N3 category of a metastasis in a single lymph node larger than 5 cm in greatest dimension was collapsed into the N2 category.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 xml:space="preserve">seminoma </w:t>
      </w:r>
      <w:r>
        <w:rPr>
          <w:rFonts w:hint="eastAsia"/>
        </w:rPr>
        <w:t>手術後的預防性治療，下列何者為非</w:t>
      </w:r>
      <w:r>
        <w:rPr>
          <w:rFonts w:hint="eastAsia"/>
        </w:rPr>
        <w:t>?</w:t>
      </w:r>
    </w:p>
    <w:p w:rsidR="007A4BC8" w:rsidRDefault="007A4BC8" w:rsidP="007A4BC8">
      <w:pPr>
        <w:pStyle w:val="Choice"/>
      </w:pPr>
      <w:r>
        <w:rPr>
          <w:rFonts w:hint="eastAsia"/>
        </w:rPr>
        <w:t>觀察等待</w:t>
      </w:r>
      <w:r>
        <w:rPr>
          <w:rFonts w:hint="eastAsia"/>
        </w:rPr>
        <w:t xml:space="preserve"> (</w:t>
      </w:r>
      <w:r>
        <w:t xml:space="preserve">surveillance) </w:t>
      </w:r>
      <w:r>
        <w:rPr>
          <w:rFonts w:hint="eastAsia"/>
        </w:rPr>
        <w:t>是</w:t>
      </w:r>
      <w:r>
        <w:rPr>
          <w:rFonts w:hint="eastAsia"/>
        </w:rPr>
        <w:t>s</w:t>
      </w:r>
      <w:r>
        <w:t xml:space="preserve">tage I </w:t>
      </w:r>
      <w:r>
        <w:rPr>
          <w:rFonts w:hint="eastAsia"/>
        </w:rPr>
        <w:t>s</w:t>
      </w:r>
      <w:r>
        <w:t>eminoma</w:t>
      </w:r>
      <w:r>
        <w:rPr>
          <w:rFonts w:hint="eastAsia"/>
        </w:rPr>
        <w:t>術後的建議選項，其中只有</w:t>
      </w:r>
      <w:r>
        <w:rPr>
          <w:rFonts w:hint="eastAsia"/>
        </w:rPr>
        <w:t>20%</w:t>
      </w:r>
      <w:r>
        <w:rPr>
          <w:rFonts w:hint="eastAsia"/>
        </w:rPr>
        <w:t>的患者會復發，其五年整體存活率超過</w:t>
      </w:r>
      <w:r>
        <w:rPr>
          <w:rFonts w:hint="eastAsia"/>
        </w:rPr>
        <w:t>9</w:t>
      </w:r>
      <w:r>
        <w:t>8</w:t>
      </w:r>
      <w:r>
        <w:rPr>
          <w:rFonts w:hint="eastAsia"/>
        </w:rPr>
        <w:t>%</w:t>
      </w:r>
      <w:r>
        <w:rPr>
          <w:rFonts w:hint="eastAsia"/>
        </w:rPr>
        <w:t>。</w:t>
      </w:r>
    </w:p>
    <w:p w:rsidR="007A4BC8" w:rsidRDefault="007A4BC8" w:rsidP="007A4BC8">
      <w:pPr>
        <w:pStyle w:val="Choice"/>
      </w:pPr>
      <w:r>
        <w:t xml:space="preserve">Stage I </w:t>
      </w:r>
      <w:r>
        <w:rPr>
          <w:rFonts w:hint="eastAsia"/>
        </w:rPr>
        <w:t>患者觀察等待</w:t>
      </w:r>
      <w:r>
        <w:rPr>
          <w:rFonts w:hint="eastAsia"/>
        </w:rPr>
        <w:t xml:space="preserve"> (</w:t>
      </w:r>
      <w:r>
        <w:t>surveillance)</w:t>
      </w:r>
      <w:r>
        <w:rPr>
          <w:rFonts w:hint="eastAsia"/>
        </w:rPr>
        <w:t>建議持續追蹤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年以上，晚期延遲性復發並不少見。</w:t>
      </w:r>
    </w:p>
    <w:p w:rsidR="007A4BC8" w:rsidRDefault="007A4BC8" w:rsidP="007A4BC8">
      <w:pPr>
        <w:pStyle w:val="Choice"/>
      </w:pPr>
      <w:r>
        <w:t>Stage IIC</w:t>
      </w:r>
      <w:r>
        <w:rPr>
          <w:rFonts w:hint="eastAsia"/>
        </w:rPr>
        <w:t xml:space="preserve"> (w</w:t>
      </w:r>
      <w:r>
        <w:t>ith bulky node &gt;5 cm</w:t>
      </w:r>
      <w:r>
        <w:rPr>
          <w:rFonts w:hint="eastAsia"/>
        </w:rPr>
        <w:t>)</w:t>
      </w:r>
      <w:r>
        <w:rPr>
          <w:rFonts w:hint="eastAsia"/>
        </w:rPr>
        <w:t>的病人，術後化療若追蹤影像上仍有大於一公分之殘餘腫塊</w:t>
      </w:r>
      <w:r>
        <w:rPr>
          <w:rFonts w:hint="eastAsia"/>
        </w:rPr>
        <w:t xml:space="preserve"> (</w:t>
      </w:r>
      <w:r>
        <w:t>residual mass</w:t>
      </w:r>
      <w:r>
        <w:rPr>
          <w:rFonts w:hint="eastAsia"/>
        </w:rPr>
        <w:t>)</w:t>
      </w:r>
      <w:r>
        <w:rPr>
          <w:rFonts w:hint="eastAsia"/>
        </w:rPr>
        <w:t>，建議追加放射治療。</w:t>
      </w:r>
    </w:p>
    <w:p w:rsidR="007A4BC8" w:rsidRDefault="007A4BC8" w:rsidP="007A4BC8">
      <w:pPr>
        <w:pStyle w:val="Choice"/>
      </w:pPr>
      <w:r>
        <w:rPr>
          <w:rFonts w:hint="eastAsia"/>
        </w:rPr>
        <w:t>若是同時</w:t>
      </w:r>
      <w:r>
        <w:rPr>
          <w:rFonts w:hint="eastAsia"/>
        </w:rPr>
        <w:t>(</w:t>
      </w:r>
      <w:r>
        <w:t>synchronous</w:t>
      </w:r>
      <w:r>
        <w:rPr>
          <w:rFonts w:hint="eastAsia"/>
        </w:rPr>
        <w:t>)</w:t>
      </w:r>
      <w:r>
        <w:rPr>
          <w:rFonts w:hint="eastAsia"/>
        </w:rPr>
        <w:t>雙側睪丸癌，</w:t>
      </w:r>
      <w:r>
        <w:t xml:space="preserve"> </w:t>
      </w:r>
      <w:r>
        <w:rPr>
          <w:rFonts w:hint="eastAsia"/>
        </w:rPr>
        <w:t>可針對小於兩公分的考慮</w:t>
      </w:r>
      <w:r>
        <w:rPr>
          <w:rFonts w:hint="eastAsia"/>
        </w:rPr>
        <w:t>t</w:t>
      </w:r>
      <w:r>
        <w:t>estis-sparing surgery</w:t>
      </w:r>
      <w:r>
        <w:rPr>
          <w:rFonts w:hint="eastAsia"/>
        </w:rPr>
        <w:t>，術後對於殘存</w:t>
      </w:r>
      <w:r>
        <w:rPr>
          <w:rFonts w:hint="eastAsia"/>
        </w:rPr>
        <w:t xml:space="preserve">testicle </w:t>
      </w:r>
      <w:r>
        <w:rPr>
          <w:rFonts w:hint="eastAsia"/>
        </w:rPr>
        <w:t>應考慮給予</w:t>
      </w:r>
      <w:r>
        <w:t>20</w:t>
      </w:r>
      <w:r>
        <w:rPr>
          <w:rFonts w:hint="eastAsia"/>
        </w:rPr>
        <w:t xml:space="preserve"> Gy</w:t>
      </w:r>
      <w:r>
        <w:rPr>
          <w:rFonts w:hint="eastAsia"/>
        </w:rPr>
        <w:t>放射治療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C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5177C2">
        <w:rPr>
          <w:rFonts w:hint="eastAsia"/>
        </w:rPr>
        <w:lastRenderedPageBreak/>
        <w:tab/>
        <w:t>Perez and Brady</w:t>
      </w:r>
      <w:r>
        <w:t>’</w:t>
      </w:r>
      <w:r w:rsidRPr="005177C2">
        <w:rPr>
          <w:rFonts w:hint="eastAsia"/>
        </w:rPr>
        <w:t xml:space="preserve">s Principles and Practice of Radiation Oncology, </w:t>
      </w:r>
      <w:r>
        <w:t>7t</w:t>
      </w:r>
      <w:r w:rsidRPr="005177C2">
        <w:rPr>
          <w:rFonts w:hint="eastAsia"/>
        </w:rPr>
        <w:t xml:space="preserve">h edition, </w:t>
      </w:r>
      <w:r>
        <w:t>2018</w:t>
      </w:r>
      <w:r w:rsidRPr="002E529C">
        <w:t xml:space="preserve">, </w:t>
      </w:r>
      <w:r w:rsidRPr="002E529C">
        <w:rPr>
          <w:rFonts w:hint="eastAsia"/>
        </w:rPr>
        <w:t>p.1628,</w:t>
      </w:r>
      <w:r w:rsidRPr="002E529C">
        <w:t xml:space="preserve"> 1</w:t>
      </w:r>
      <w:r w:rsidRPr="002E529C">
        <w:rPr>
          <w:rFonts w:hint="eastAsia"/>
        </w:rPr>
        <w:t>631</w:t>
      </w:r>
      <w:r w:rsidRPr="002E529C">
        <w:t>.</w:t>
      </w:r>
      <w:r>
        <w:br/>
      </w:r>
      <w:r w:rsidRPr="00902E04">
        <w:t>AJCC Cancer Staging Manual 8th edition</w:t>
      </w:r>
      <w:r>
        <w:t>.</w:t>
      </w:r>
    </w:p>
    <w:p w:rsidR="007A4BC8" w:rsidRPr="004F1580" w:rsidRDefault="007A4BC8" w:rsidP="007A4BC8">
      <w:pPr>
        <w:pStyle w:val="Comment"/>
      </w:pPr>
      <w:r w:rsidRPr="00FF16BC">
        <w:t>For patients with</w:t>
      </w:r>
      <w:r w:rsidRPr="00FF16BC">
        <w:tab/>
        <w:t>stage II</w:t>
      </w:r>
      <w:r w:rsidRPr="00FF16BC">
        <w:tab/>
        <w:t>or</w:t>
      </w:r>
      <w:r>
        <w:t xml:space="preserve"> </w:t>
      </w:r>
      <w:r w:rsidRPr="00FF16BC">
        <w:t>III</w:t>
      </w:r>
      <w:r>
        <w:t xml:space="preserve"> </w:t>
      </w:r>
      <w:r w:rsidRPr="00FF16BC">
        <w:t>disease treated</w:t>
      </w:r>
      <w:r>
        <w:t xml:space="preserve"> </w:t>
      </w:r>
      <w:r w:rsidRPr="00FF16BC">
        <w:t xml:space="preserve">with primary chemotherapy, residual masses are present at </w:t>
      </w:r>
      <w:r>
        <w:t>1</w:t>
      </w:r>
      <w:r w:rsidRPr="00FF16BC">
        <w:t>month in</w:t>
      </w:r>
      <w:r>
        <w:t xml:space="preserve"> </w:t>
      </w:r>
      <w:r w:rsidRPr="00FF16BC">
        <w:t>up</w:t>
      </w:r>
      <w:r>
        <w:t xml:space="preserve"> </w:t>
      </w:r>
      <w:r w:rsidRPr="00FF16BC">
        <w:t>to</w:t>
      </w:r>
      <w:r w:rsidRPr="00FF16BC">
        <w:tab/>
        <w:t>80% of patients.</w:t>
      </w:r>
      <w:r>
        <w:t xml:space="preserve"> </w:t>
      </w:r>
      <w:r w:rsidRPr="00FF16BC">
        <w:t>Most</w:t>
      </w:r>
      <w:r>
        <w:t xml:space="preserve"> </w:t>
      </w:r>
      <w:r w:rsidRPr="00FF16BC">
        <w:t>of</w:t>
      </w:r>
      <w:r>
        <w:t xml:space="preserve"> </w:t>
      </w:r>
      <w:r w:rsidRPr="00FF16BC">
        <w:t>these then gradually</w:t>
      </w:r>
      <w:r>
        <w:t xml:space="preserve"> </w:t>
      </w:r>
      <w:r w:rsidRPr="00FF16BC">
        <w:t>regress over</w:t>
      </w:r>
      <w:r w:rsidRPr="00FF16BC">
        <w:tab/>
        <w:t>a</w:t>
      </w:r>
      <w:r>
        <w:t xml:space="preserve"> </w:t>
      </w:r>
      <w:r w:rsidRPr="00FF16BC">
        <w:t>period of several months.50%</w:t>
      </w:r>
      <w:r>
        <w:t xml:space="preserve"> </w:t>
      </w:r>
      <w:r w:rsidRPr="00FF16BC">
        <w:t>of</w:t>
      </w:r>
      <w:r>
        <w:t xml:space="preserve"> </w:t>
      </w:r>
      <w:r w:rsidRPr="00FF16BC">
        <w:t>residual masses disappeared on</w:t>
      </w:r>
      <w:r w:rsidRPr="00FF16BC">
        <w:tab/>
        <w:t>follow-up, and viable cancer cells were</w:t>
      </w:r>
      <w:r>
        <w:t xml:space="preserve"> </w:t>
      </w:r>
      <w:r w:rsidRPr="00FF16BC">
        <w:t>found only in masses&gt;3</w:t>
      </w:r>
      <w:r w:rsidRPr="00FF16BC">
        <w:tab/>
        <w:t>cm</w:t>
      </w:r>
      <w:r>
        <w:t xml:space="preserve"> </w:t>
      </w:r>
      <w:r w:rsidRPr="00FF16BC">
        <w:t>in</w:t>
      </w:r>
      <w:r>
        <w:t xml:space="preserve"> </w:t>
      </w:r>
      <w:r w:rsidRPr="00FF16BC">
        <w:t>size.</w:t>
      </w:r>
    </w:p>
    <w:p w:rsidR="007A4BC8" w:rsidRDefault="007A4BC8" w:rsidP="007A4BC8">
      <w:pPr>
        <w:pStyle w:val="Comment"/>
        <w:numPr>
          <w:ilvl w:val="0"/>
          <w:numId w:val="0"/>
        </w:numPr>
        <w:ind w:left="2835"/>
      </w:pPr>
      <w:r>
        <w:t>Partial</w:t>
      </w:r>
      <w:r>
        <w:rPr>
          <w:rFonts w:hint="eastAsia"/>
        </w:rPr>
        <w:t xml:space="preserve"> </w:t>
      </w:r>
      <w:r>
        <w:t>orchiectomy</w:t>
      </w:r>
      <w:r>
        <w:rPr>
          <w:rFonts w:hint="eastAsia"/>
        </w:rPr>
        <w:t xml:space="preserve"> </w:t>
      </w:r>
      <w:r>
        <w:t>may</w:t>
      </w:r>
      <w:r>
        <w:rPr>
          <w:rFonts w:hint="eastAsia"/>
        </w:rPr>
        <w:t xml:space="preserve"> </w:t>
      </w:r>
      <w:r>
        <w:t>be</w:t>
      </w:r>
      <w:r>
        <w:rPr>
          <w:rFonts w:hint="eastAsia"/>
        </w:rPr>
        <w:t xml:space="preserve"> </w:t>
      </w:r>
      <w:r>
        <w:t>considered</w:t>
      </w:r>
      <w:r>
        <w:rPr>
          <w:rFonts w:hint="eastAsia"/>
        </w:rPr>
        <w:t xml:space="preserve"> </w:t>
      </w:r>
      <w:r>
        <w:t>for</w:t>
      </w:r>
      <w:r>
        <w:rPr>
          <w:rFonts w:hint="eastAsia"/>
        </w:rPr>
        <w:t xml:space="preserve"> </w:t>
      </w:r>
      <w:r>
        <w:t>selected</w:t>
      </w:r>
      <w:r>
        <w:rPr>
          <w:rFonts w:hint="eastAsia"/>
        </w:rPr>
        <w:t xml:space="preserve"> </w:t>
      </w:r>
      <w:r>
        <w:t>patients</w:t>
      </w:r>
      <w:r>
        <w:rPr>
          <w:rFonts w:hint="eastAsia"/>
        </w:rPr>
        <w:t xml:space="preserve"> </w:t>
      </w:r>
      <w:r>
        <w:t>with</w:t>
      </w:r>
      <w:r>
        <w:tab/>
        <w:t>bilateral</w:t>
      </w:r>
      <w:r>
        <w:tab/>
        <w:t>disease</w:t>
      </w:r>
      <w:r>
        <w:rPr>
          <w:rFonts w:hint="eastAsia"/>
        </w:rPr>
        <w:t xml:space="preserve"> </w:t>
      </w:r>
      <w:r>
        <w:t>or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solitary</w:t>
      </w:r>
      <w:r>
        <w:rPr>
          <w:rFonts w:hint="eastAsia"/>
        </w:rPr>
        <w:t xml:space="preserve"> </w:t>
      </w:r>
      <w:r>
        <w:t>testicle.</w:t>
      </w:r>
      <w:r>
        <w:rPr>
          <w:rFonts w:hint="eastAsia"/>
        </w:rPr>
        <w:t xml:space="preserve"> </w:t>
      </w:r>
      <w:r>
        <w:t>Ideally,</w:t>
      </w:r>
      <w:r>
        <w:rPr>
          <w:rFonts w:hint="eastAsia"/>
        </w:rPr>
        <w:t xml:space="preserve"> </w:t>
      </w:r>
      <w:r>
        <w:t>tumors</w:t>
      </w:r>
      <w:r>
        <w:tab/>
        <w:t>should</w:t>
      </w:r>
      <w:r>
        <w:rPr>
          <w:rFonts w:hint="eastAsia"/>
        </w:rPr>
        <w:t xml:space="preserve"> </w:t>
      </w:r>
      <w:r>
        <w:t>be</w:t>
      </w:r>
      <w:r>
        <w:tab/>
        <w:t>&lt;2</w:t>
      </w:r>
      <w:r>
        <w:rPr>
          <w:rFonts w:hint="eastAsia"/>
        </w:rPr>
        <w:t xml:space="preserve"> </w:t>
      </w:r>
      <w:r>
        <w:t>cm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</w:t>
      </w:r>
      <w:r>
        <w:t>size</w:t>
      </w:r>
      <w:r>
        <w:rPr>
          <w:rFonts w:hint="eastAsia"/>
        </w:rPr>
        <w:t xml:space="preserve"> </w:t>
      </w:r>
      <w:r>
        <w:t>and have</w:t>
      </w:r>
      <w:r>
        <w:rPr>
          <w:rFonts w:hint="eastAsia"/>
        </w:rPr>
        <w:t xml:space="preserve"> </w:t>
      </w:r>
      <w:r>
        <w:t>negative</w:t>
      </w:r>
      <w:r>
        <w:rPr>
          <w:rFonts w:hint="eastAsia"/>
        </w:rPr>
        <w:t xml:space="preserve"> </w:t>
      </w:r>
      <w:r>
        <w:t>surgical</w:t>
      </w:r>
      <w:r>
        <w:rPr>
          <w:rFonts w:hint="eastAsia"/>
        </w:rPr>
        <w:t xml:space="preserve"> </w:t>
      </w:r>
      <w:r>
        <w:t>margins</w:t>
      </w:r>
      <w:r>
        <w:rPr>
          <w:rFonts w:hint="eastAsia"/>
        </w:rPr>
        <w:t xml:space="preserve"> </w:t>
      </w:r>
      <w:r>
        <w:t>for invasive</w:t>
      </w:r>
      <w:r>
        <w:tab/>
        <w:t>disease.</w:t>
      </w:r>
      <w:r>
        <w:tab/>
        <w:t xml:space="preserve"> Postoperative</w:t>
      </w:r>
      <w:r>
        <w:rPr>
          <w:rFonts w:hint="eastAsia"/>
        </w:rPr>
        <w:t xml:space="preserve"> </w:t>
      </w:r>
      <w:r>
        <w:t>radiotherapy to a dose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18</w:t>
      </w:r>
      <w:r>
        <w:rPr>
          <w:rFonts w:hint="eastAsia"/>
        </w:rPr>
        <w:t xml:space="preserve"> </w:t>
      </w:r>
      <w:r>
        <w:t>to</w:t>
      </w:r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 xml:space="preserve"> </w:t>
      </w:r>
      <w:r>
        <w:t>Gy</w:t>
      </w:r>
      <w:r>
        <w:rPr>
          <w:rFonts w:hint="eastAsia"/>
        </w:rPr>
        <w:t xml:space="preserve"> </w:t>
      </w:r>
      <w:r>
        <w:t>is</w:t>
      </w:r>
      <w:r>
        <w:rPr>
          <w:rFonts w:hint="eastAsia"/>
        </w:rPr>
        <w:t xml:space="preserve"> </w:t>
      </w:r>
      <w:r>
        <w:t>usually</w:t>
      </w:r>
      <w:r>
        <w:rPr>
          <w:rFonts w:hint="eastAsia"/>
        </w:rPr>
        <w:t xml:space="preserve"> </w:t>
      </w:r>
      <w:r>
        <w:t>administered</w:t>
      </w:r>
      <w:r>
        <w:rPr>
          <w:rFonts w:hint="eastAsia"/>
        </w:rPr>
        <w:t xml:space="preserve"> </w:t>
      </w:r>
      <w:r>
        <w:t>to</w:t>
      </w:r>
      <w:r>
        <w:rPr>
          <w:rFonts w:hint="eastAsia"/>
        </w:rPr>
        <w:t xml:space="preserve"> </w:t>
      </w:r>
      <w:r>
        <w:t>the</w:t>
      </w:r>
      <w:r>
        <w:tab/>
        <w:t xml:space="preserve"> residual</w:t>
      </w:r>
      <w:r>
        <w:rPr>
          <w:rFonts w:hint="eastAsia"/>
        </w:rPr>
        <w:t xml:space="preserve"> </w:t>
      </w:r>
      <w:r>
        <w:t>testicle</w:t>
      </w:r>
      <w:r>
        <w:rPr>
          <w:rFonts w:hint="eastAsia"/>
        </w:rPr>
        <w:t xml:space="preserve"> </w:t>
      </w:r>
      <w:r>
        <w:t>to</w:t>
      </w:r>
      <w:r>
        <w:rPr>
          <w:rFonts w:hint="eastAsia"/>
        </w:rPr>
        <w:t xml:space="preserve"> </w:t>
      </w:r>
      <w:r>
        <w:t>eradicate</w:t>
      </w:r>
      <w:r>
        <w:rPr>
          <w:rFonts w:hint="eastAsia"/>
        </w:rPr>
        <w:t xml:space="preserve"> </w:t>
      </w:r>
      <w:r>
        <w:t>GCNIS</w:t>
      </w:r>
      <w:r w:rsidRPr="005177C2"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 xml:space="preserve">seminoma </w:t>
      </w:r>
      <w:r>
        <w:rPr>
          <w:rFonts w:hint="eastAsia"/>
        </w:rPr>
        <w:t>手術後的放射治療，下列何者為非</w:t>
      </w:r>
      <w:r>
        <w:rPr>
          <w:rFonts w:hint="eastAsia"/>
        </w:rPr>
        <w:t>?</w:t>
      </w:r>
    </w:p>
    <w:p w:rsidR="007A4BC8" w:rsidRDefault="007A4BC8" w:rsidP="007A4BC8">
      <w:pPr>
        <w:pStyle w:val="Choice"/>
      </w:pPr>
      <w:r>
        <w:t xml:space="preserve">Stage I </w:t>
      </w:r>
      <w:r>
        <w:rPr>
          <w:rFonts w:hint="eastAsia"/>
        </w:rPr>
        <w:t xml:space="preserve"> </w:t>
      </w:r>
      <w:r>
        <w:rPr>
          <w:rFonts w:hint="eastAsia"/>
        </w:rPr>
        <w:t>術後放療，</w:t>
      </w:r>
      <w:r>
        <w:rPr>
          <w:rFonts w:hint="eastAsia"/>
        </w:rPr>
        <w:t>CTV</w:t>
      </w:r>
      <w:r>
        <w:rPr>
          <w:rFonts w:hint="eastAsia"/>
        </w:rPr>
        <w:t>應包含</w:t>
      </w:r>
      <w:r>
        <w:t xml:space="preserve">paraaortic </w:t>
      </w:r>
      <w:r>
        <w:rPr>
          <w:rFonts w:hint="eastAsia"/>
        </w:rPr>
        <w:t>與</w:t>
      </w:r>
      <w:r>
        <w:rPr>
          <w:rFonts w:hint="eastAsia"/>
        </w:rPr>
        <w:t>a</w:t>
      </w:r>
      <w:r>
        <w:t>orto</w:t>
      </w:r>
      <w:r>
        <w:rPr>
          <w:rFonts w:hint="eastAsia"/>
        </w:rPr>
        <w:t>caval l</w:t>
      </w:r>
      <w:r>
        <w:t>ymphatics</w:t>
      </w:r>
      <w:r>
        <w:rPr>
          <w:rFonts w:hint="eastAsia"/>
        </w:rPr>
        <w:t>，而</w:t>
      </w:r>
      <w:r>
        <w:t xml:space="preserve">external iliac chain </w:t>
      </w:r>
      <w:r>
        <w:rPr>
          <w:rFonts w:hint="eastAsia"/>
        </w:rPr>
        <w:t>則不一定要照射。</w:t>
      </w:r>
    </w:p>
    <w:p w:rsidR="007A4BC8" w:rsidRDefault="007A4BC8" w:rsidP="007A4BC8">
      <w:pPr>
        <w:pStyle w:val="Choice"/>
      </w:pPr>
      <w:r>
        <w:rPr>
          <w:rFonts w:hint="eastAsia"/>
        </w:rPr>
        <w:t>因救援性化療</w:t>
      </w:r>
      <w:r>
        <w:t>(</w:t>
      </w:r>
      <w:r>
        <w:rPr>
          <w:rFonts w:hint="eastAsia"/>
        </w:rPr>
        <w:t>s</w:t>
      </w:r>
      <w:r>
        <w:t>a</w:t>
      </w:r>
      <w:r>
        <w:rPr>
          <w:rFonts w:hint="eastAsia"/>
        </w:rPr>
        <w:t>l</w:t>
      </w:r>
      <w:r>
        <w:t>vage chemotherapy)</w:t>
      </w:r>
      <w:r>
        <w:rPr>
          <w:rFonts w:hint="eastAsia"/>
        </w:rPr>
        <w:t>會使用卡鉑</w:t>
      </w:r>
      <w:r>
        <w:rPr>
          <w:rFonts w:hint="eastAsia"/>
        </w:rPr>
        <w:t xml:space="preserve"> (carboplatin)</w:t>
      </w:r>
      <w:r>
        <w:rPr>
          <w:rFonts w:hint="eastAsia"/>
        </w:rPr>
        <w:t>，故後腹腔淋巴照射應避免照射到腎門</w:t>
      </w:r>
      <w:r>
        <w:rPr>
          <w:rFonts w:hint="eastAsia"/>
        </w:rPr>
        <w:t>(</w:t>
      </w:r>
      <w:r>
        <w:t>renal hilum)</w:t>
      </w:r>
      <w:r>
        <w:rPr>
          <w:rFonts w:hint="eastAsia"/>
        </w:rPr>
        <w:t>，以減低腎臟的放射傷害。</w:t>
      </w:r>
    </w:p>
    <w:p w:rsidR="007A4BC8" w:rsidRDefault="007A4BC8" w:rsidP="007A4BC8">
      <w:pPr>
        <w:pStyle w:val="Choice"/>
      </w:pPr>
      <w:r>
        <w:rPr>
          <w:rFonts w:hint="eastAsia"/>
        </w:rPr>
        <w:t>針對</w:t>
      </w:r>
      <w:r>
        <w:rPr>
          <w:rFonts w:hint="eastAsia"/>
        </w:rPr>
        <w:t xml:space="preserve">stage II </w:t>
      </w:r>
      <w:r>
        <w:rPr>
          <w:rFonts w:hint="eastAsia"/>
        </w:rPr>
        <w:t>以上的後腹腔淋巴轉移，應考慮</w:t>
      </w:r>
      <w:r>
        <w:t xml:space="preserve">adaptive planning for </w:t>
      </w:r>
      <w:r>
        <w:rPr>
          <w:rFonts w:hint="eastAsia"/>
        </w:rPr>
        <w:t>s</w:t>
      </w:r>
      <w:r>
        <w:t>equential boost</w:t>
      </w:r>
      <w:r>
        <w:rPr>
          <w:rFonts w:hint="eastAsia"/>
        </w:rPr>
        <w:t>，可以大幅減少照射體積，降低副作用。</w:t>
      </w:r>
    </w:p>
    <w:p w:rsidR="007A4BC8" w:rsidRDefault="007A4BC8" w:rsidP="007A4BC8">
      <w:pPr>
        <w:pStyle w:val="Choice"/>
      </w:pPr>
      <w:r>
        <w:t xml:space="preserve">Stage II </w:t>
      </w:r>
      <w:r>
        <w:rPr>
          <w:rFonts w:hint="eastAsia"/>
        </w:rPr>
        <w:t>除了後腹腔淋巴外，也要照射同側骨盆淋巴，並考慮</w:t>
      </w:r>
      <w:r>
        <w:rPr>
          <w:rFonts w:hint="eastAsia"/>
        </w:rPr>
        <w:t>3</w:t>
      </w:r>
      <w:r>
        <w:t xml:space="preserve">0 Gy </w:t>
      </w:r>
      <w:r>
        <w:rPr>
          <w:rFonts w:hint="eastAsia"/>
        </w:rPr>
        <w:t>以上劑量。</w:t>
      </w:r>
    </w:p>
    <w:p w:rsidR="007A4BC8" w:rsidRPr="00CE105E" w:rsidRDefault="007A4BC8" w:rsidP="007A4BC8">
      <w:pPr>
        <w:pStyle w:val="Answer"/>
      </w:pPr>
      <w:r>
        <w:rPr>
          <w:rFonts w:hint="eastAsia"/>
        </w:rPr>
        <w:t>B</w:t>
      </w:r>
      <w:r w:rsidRPr="00CE105E">
        <w:rPr>
          <w:rFonts w:hint="eastAsia"/>
        </w:rPr>
        <w:t xml:space="preserve">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 xml:space="preserve"> 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5177C2">
        <w:rPr>
          <w:rFonts w:hint="eastAsia"/>
        </w:rPr>
        <w:tab/>
        <w:t>Perez and Brady</w:t>
      </w:r>
      <w:r w:rsidRPr="005177C2">
        <w:rPr>
          <w:rFonts w:hint="eastAsia"/>
        </w:rPr>
        <w:t>’</w:t>
      </w:r>
      <w:r w:rsidRPr="005177C2">
        <w:rPr>
          <w:rFonts w:hint="eastAsia"/>
        </w:rPr>
        <w:t xml:space="preserve">s Principles and Practice of Radiation Oncology, </w:t>
      </w:r>
      <w:r>
        <w:t>7t</w:t>
      </w:r>
      <w:r w:rsidRPr="005177C2">
        <w:rPr>
          <w:rFonts w:hint="eastAsia"/>
        </w:rPr>
        <w:t xml:space="preserve">h edition, </w:t>
      </w:r>
      <w:r>
        <w:t>201</w:t>
      </w:r>
      <w:r w:rsidRPr="00F62B5E">
        <w:t xml:space="preserve">8, </w:t>
      </w:r>
      <w:r w:rsidRPr="00F62B5E">
        <w:rPr>
          <w:rFonts w:hint="eastAsia"/>
        </w:rPr>
        <w:t>p.</w:t>
      </w:r>
      <w:r w:rsidRPr="00F62B5E">
        <w:t>1631</w:t>
      </w:r>
      <w:r>
        <w:t>-1632</w:t>
      </w:r>
    </w:p>
    <w:p w:rsidR="007A4BC8" w:rsidRDefault="007A4BC8" w:rsidP="007A4BC8">
      <w:pPr>
        <w:pStyle w:val="Comment"/>
      </w:pPr>
      <w:r w:rsidRPr="00F52950">
        <w:t>For stage I disease, the clinical target volume (CTV) encompasses the interaortocaval, preaortic, and paraaortic nodes. The left renal hilar nodes are included for left-sided tumors</w:t>
      </w:r>
      <w:r>
        <w:rPr>
          <w:rFonts w:hint="eastAsia"/>
        </w:rPr>
        <w:t>.</w:t>
      </w:r>
    </w:p>
    <w:p w:rsidR="007A4BC8" w:rsidRDefault="007A4BC8" w:rsidP="007A4BC8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 xml:space="preserve">seminoma </w:t>
      </w:r>
      <w:r>
        <w:rPr>
          <w:rFonts w:hint="eastAsia"/>
        </w:rPr>
        <w:t>手術後的化學治療，下列何者為非</w:t>
      </w:r>
      <w:r>
        <w:rPr>
          <w:rFonts w:hint="eastAsia"/>
        </w:rPr>
        <w:t>?</w:t>
      </w:r>
    </w:p>
    <w:p w:rsidR="007A4BC8" w:rsidRDefault="007A4BC8" w:rsidP="007A4BC8">
      <w:pPr>
        <w:pStyle w:val="Choice"/>
      </w:pPr>
      <w:r>
        <w:t xml:space="preserve">Stage I </w:t>
      </w:r>
      <w:r>
        <w:rPr>
          <w:rFonts w:hint="eastAsia"/>
        </w:rPr>
        <w:t>使用</w:t>
      </w:r>
      <w:r>
        <w:rPr>
          <w:rFonts w:hint="eastAsia"/>
        </w:rPr>
        <w:t xml:space="preserve">carboplatin </w:t>
      </w:r>
      <w:r>
        <w:rPr>
          <w:rFonts w:hint="eastAsia"/>
        </w:rPr>
        <w:t>的單方</w:t>
      </w:r>
      <w:r>
        <w:rPr>
          <w:rFonts w:hint="eastAsia"/>
        </w:rPr>
        <w:t>(</w:t>
      </w:r>
      <w:r>
        <w:t>single agent</w:t>
      </w:r>
      <w:r>
        <w:rPr>
          <w:rFonts w:hint="eastAsia"/>
        </w:rPr>
        <w:t>)</w:t>
      </w:r>
      <w:r>
        <w:rPr>
          <w:rFonts w:hint="eastAsia"/>
        </w:rPr>
        <w:t>，五年無復發存活率</w:t>
      </w:r>
      <w:r>
        <w:rPr>
          <w:rFonts w:hint="eastAsia"/>
        </w:rPr>
        <w:t>(r</w:t>
      </w:r>
      <w:r>
        <w:t>elapse-free survival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超過</w:t>
      </w:r>
      <w:r>
        <w:rPr>
          <w:rFonts w:hint="eastAsia"/>
        </w:rPr>
        <w:t>95%</w:t>
      </w:r>
      <w:r>
        <w:rPr>
          <w:rFonts w:hint="eastAsia"/>
        </w:rPr>
        <w:t>。</w:t>
      </w:r>
    </w:p>
    <w:p w:rsidR="007A4BC8" w:rsidRDefault="007A4BC8" w:rsidP="007A4BC8">
      <w:pPr>
        <w:pStyle w:val="Choice"/>
      </w:pPr>
      <w:r>
        <w:t>S</w:t>
      </w:r>
      <w:r>
        <w:rPr>
          <w:rFonts w:hint="eastAsia"/>
        </w:rPr>
        <w:t>t</w:t>
      </w:r>
      <w:r>
        <w:t>age I</w:t>
      </w:r>
      <w:r>
        <w:rPr>
          <w:rFonts w:hint="eastAsia"/>
        </w:rPr>
        <w:t xml:space="preserve"> </w:t>
      </w:r>
      <w:r>
        <w:rPr>
          <w:rFonts w:hint="eastAsia"/>
        </w:rPr>
        <w:t>給予術後</w:t>
      </w:r>
      <w:r>
        <w:t>carboplatin</w:t>
      </w:r>
      <w:r>
        <w:rPr>
          <w:rFonts w:hint="eastAsia"/>
        </w:rPr>
        <w:t>，相較術後放射治療，有較低的對側睪丸復發率。</w:t>
      </w:r>
    </w:p>
    <w:p w:rsidR="007A4BC8" w:rsidRDefault="007A4BC8" w:rsidP="007A4BC8">
      <w:pPr>
        <w:pStyle w:val="Choice"/>
      </w:pPr>
      <w:r>
        <w:t>St</w:t>
      </w:r>
      <w:r>
        <w:rPr>
          <w:rFonts w:hint="eastAsia"/>
        </w:rPr>
        <w:t>a</w:t>
      </w:r>
      <w:r>
        <w:t xml:space="preserve">ge II </w:t>
      </w:r>
      <w:r>
        <w:rPr>
          <w:rFonts w:hint="eastAsia"/>
        </w:rPr>
        <w:t>若只給予</w:t>
      </w:r>
      <w:r>
        <w:rPr>
          <w:rFonts w:hint="eastAsia"/>
        </w:rPr>
        <w:t xml:space="preserve">carboplatin </w:t>
      </w:r>
      <w:r>
        <w:rPr>
          <w:rFonts w:hint="eastAsia"/>
        </w:rPr>
        <w:t>的單方，復發率相較放射治療高，故若考慮化療，應給予白金</w:t>
      </w:r>
      <w:r>
        <w:rPr>
          <w:rFonts w:hint="eastAsia"/>
        </w:rPr>
        <w:t>(</w:t>
      </w:r>
      <w:r>
        <w:t>cisplatin)</w:t>
      </w:r>
      <w:r>
        <w:rPr>
          <w:rFonts w:hint="eastAsia"/>
        </w:rPr>
        <w:t>複方。</w:t>
      </w:r>
    </w:p>
    <w:p w:rsidR="007A4BC8" w:rsidRPr="00C36158" w:rsidRDefault="007A4BC8" w:rsidP="007A4BC8">
      <w:pPr>
        <w:pStyle w:val="Choice"/>
      </w:pPr>
      <w:r>
        <w:rPr>
          <w:rFonts w:hint="eastAsia"/>
        </w:rPr>
        <w:t>AFP</w:t>
      </w:r>
      <w:r>
        <w:rPr>
          <w:rFonts w:hint="eastAsia"/>
        </w:rPr>
        <w:t>相較於</w:t>
      </w:r>
      <w:r w:rsidRPr="00C36158">
        <w:t>β-</w:t>
      </w:r>
      <w:r w:rsidRPr="007E7F28">
        <w:rPr>
          <w:rFonts w:hint="eastAsia"/>
        </w:rPr>
        <w:t>HCG</w:t>
      </w:r>
      <w:r>
        <w:rPr>
          <w:rFonts w:hint="eastAsia"/>
        </w:rPr>
        <w:t>，對於化療後的疾病反應更即時，更適合作為療效評估的指標。</w:t>
      </w:r>
    </w:p>
    <w:p w:rsidR="007A4BC8" w:rsidRPr="00CE105E" w:rsidRDefault="007A4BC8" w:rsidP="007A4BC8">
      <w:pPr>
        <w:pStyle w:val="Answer"/>
      </w:pPr>
      <w:r w:rsidRPr="00CE105E">
        <w:rPr>
          <w:rFonts w:hint="eastAsia"/>
        </w:rPr>
        <w:t xml:space="preserve"> </w:t>
      </w:r>
      <w:r>
        <w:t xml:space="preserve">D </w:t>
      </w:r>
      <w:r>
        <w:rPr>
          <w:rFonts w:hint="eastAsia"/>
        </w:rPr>
        <w:t>命題者：呂紹綸</w:t>
      </w:r>
      <w:r>
        <w:rPr>
          <w:rFonts w:hint="eastAsia"/>
        </w:rPr>
        <w:t>-(</w:t>
      </w:r>
      <w:r>
        <w:rPr>
          <w:rFonts w:hint="eastAsia"/>
        </w:rPr>
        <w:t>生殖泌尿道</w:t>
      </w:r>
      <w:r w:rsidRPr="00CE105E">
        <w:rPr>
          <w:rFonts w:hint="eastAsia"/>
        </w:rPr>
        <w:t>GU</w:t>
      </w:r>
      <w:r>
        <w:rPr>
          <w:rFonts w:hint="eastAsia"/>
        </w:rPr>
        <w:t>-</w:t>
      </w:r>
      <w:r>
        <w:t>testis/ureter</w:t>
      </w:r>
      <w:r w:rsidRPr="00CE105E">
        <w:rPr>
          <w:rFonts w:hint="eastAsia"/>
        </w:rPr>
        <w:t>)</w:t>
      </w:r>
    </w:p>
    <w:p w:rsidR="007A4BC8" w:rsidRDefault="007A4BC8" w:rsidP="007A4BC8">
      <w:pPr>
        <w:pStyle w:val="QuizLevel"/>
      </w:pPr>
      <w:r>
        <w:rPr>
          <w:rFonts w:hint="eastAsia"/>
        </w:rPr>
        <w:t>中</w:t>
      </w:r>
    </w:p>
    <w:p w:rsidR="007A4BC8" w:rsidRDefault="007A4BC8" w:rsidP="007A4BC8">
      <w:pPr>
        <w:pStyle w:val="Ref"/>
      </w:pPr>
      <w:r w:rsidRPr="005177C2">
        <w:rPr>
          <w:rFonts w:hint="eastAsia"/>
        </w:rPr>
        <w:tab/>
        <w:t>Perez and Brady</w:t>
      </w:r>
      <w:r w:rsidRPr="005177C2">
        <w:rPr>
          <w:rFonts w:hint="eastAsia"/>
        </w:rPr>
        <w:t>’</w:t>
      </w:r>
      <w:r w:rsidRPr="005177C2">
        <w:rPr>
          <w:rFonts w:hint="eastAsia"/>
        </w:rPr>
        <w:t xml:space="preserve">s Principles and Practice of Radiation Oncology, </w:t>
      </w:r>
      <w:r>
        <w:t>7t</w:t>
      </w:r>
      <w:r w:rsidRPr="005177C2">
        <w:rPr>
          <w:rFonts w:hint="eastAsia"/>
        </w:rPr>
        <w:t xml:space="preserve">h edition, </w:t>
      </w:r>
      <w:r>
        <w:t xml:space="preserve">2018, </w:t>
      </w:r>
      <w:r w:rsidRPr="00F62B5E">
        <w:rPr>
          <w:rFonts w:hint="eastAsia"/>
        </w:rPr>
        <w:t>p.</w:t>
      </w:r>
      <w:r w:rsidRPr="00F62B5E">
        <w:t>1</w:t>
      </w:r>
      <w:r>
        <w:t>626, 1629</w:t>
      </w:r>
    </w:p>
    <w:p w:rsidR="007A4BC8" w:rsidRDefault="007A4BC8" w:rsidP="007A4BC8">
      <w:pPr>
        <w:pStyle w:val="Comment"/>
      </w:pPr>
      <w:r>
        <w:lastRenderedPageBreak/>
        <w:t>The</w:t>
      </w:r>
      <w:r>
        <w:rPr>
          <w:rFonts w:hint="eastAsia"/>
        </w:rPr>
        <w:t xml:space="preserve"> </w:t>
      </w:r>
      <w:r>
        <w:t>metabolic half-life</w:t>
      </w:r>
      <w:r>
        <w:rPr>
          <w:rFonts w:hint="eastAsia"/>
        </w:rPr>
        <w:t xml:space="preserve"> </w:t>
      </w:r>
      <w:r>
        <w:t>of AFP</w:t>
      </w:r>
      <w:r>
        <w:rPr>
          <w:rFonts w:hint="eastAsia"/>
        </w:rPr>
        <w:t xml:space="preserve"> </w:t>
      </w:r>
      <w:r>
        <w:t>is approximately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days</w:t>
      </w:r>
      <w:r>
        <w:rPr>
          <w:rFonts w:hint="eastAsia"/>
        </w:rPr>
        <w:t xml:space="preserve"> </w:t>
      </w:r>
      <w:r>
        <w:t>and for</w:t>
      </w:r>
      <w:r>
        <w:rPr>
          <w:rFonts w:hint="eastAsia"/>
        </w:rPr>
        <w:t xml:space="preserve"> </w:t>
      </w:r>
      <w:r>
        <w:t>β-HCG is</w:t>
      </w:r>
      <w:r>
        <w:rPr>
          <w:rFonts w:hint="eastAsia"/>
        </w:rPr>
        <w:t xml:space="preserve"> </w:t>
      </w:r>
      <w:r>
        <w:t>approximately 18 to</w:t>
      </w:r>
      <w:r>
        <w:rPr>
          <w:rFonts w:hint="eastAsia"/>
        </w:rPr>
        <w:t xml:space="preserve"> </w:t>
      </w:r>
      <w:r>
        <w:t>24</w:t>
      </w:r>
      <w:r>
        <w:rPr>
          <w:rFonts w:hint="eastAsia"/>
        </w:rPr>
        <w:t xml:space="preserve"> </w:t>
      </w:r>
      <w:r>
        <w:t>hours.</w:t>
      </w:r>
      <w:r>
        <w:rPr>
          <w:rFonts w:hint="eastAsia"/>
        </w:rPr>
        <w:t xml:space="preserve"> Th</w:t>
      </w:r>
      <w:r>
        <w:t>e level of β-HCG</w:t>
      </w:r>
      <w:r>
        <w:tab/>
        <w:t xml:space="preserve"> should decrease by ≥ 90% every 21 days with each successful treatment cycle of chemotherapy. The decline of AFP is less predictable.</w:t>
      </w:r>
    </w:p>
    <w:p w:rsidR="008A78DD" w:rsidRDefault="008A78DD" w:rsidP="008A78DD">
      <w:pPr>
        <w:pStyle w:val="Question"/>
        <w:numPr>
          <w:ilvl w:val="0"/>
          <w:numId w:val="0"/>
        </w:numPr>
        <w:ind w:left="1134" w:hanging="1134"/>
      </w:pPr>
    </w:p>
    <w:p w:rsidR="008A78DD" w:rsidRDefault="008A78DD" w:rsidP="008A78DD">
      <w:pPr>
        <w:pStyle w:val="Choice"/>
        <w:numPr>
          <w:ilvl w:val="0"/>
          <w:numId w:val="0"/>
        </w:numPr>
      </w:pPr>
    </w:p>
    <w:p w:rsidR="00DB4C30" w:rsidRPr="00255324" w:rsidRDefault="008A78DD" w:rsidP="00255324">
      <w:pPr>
        <w:pStyle w:val="Choice"/>
        <w:numPr>
          <w:ilvl w:val="0"/>
          <w:numId w:val="39"/>
        </w:numPr>
        <w:tabs>
          <w:tab w:val="left" w:pos="480"/>
        </w:tabs>
        <w:rPr>
          <w:rFonts w:hint="eastAsia"/>
          <w:color w:val="FF0000"/>
        </w:rPr>
      </w:pPr>
      <w:r>
        <w:rPr>
          <w:rFonts w:hint="eastAsia"/>
          <w:color w:val="FF0000"/>
        </w:rPr>
        <w:t>少數文字增刪修訂如上</w:t>
      </w:r>
      <w:bookmarkStart w:id="1" w:name="_GoBack"/>
      <w:bookmarkEnd w:id="1"/>
    </w:p>
    <w:sectPr w:rsidR="00DB4C30" w:rsidRPr="00255324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F77" w:rsidRDefault="00092F77">
      <w:r>
        <w:separator/>
      </w:r>
    </w:p>
  </w:endnote>
  <w:endnote w:type="continuationSeparator" w:id="0">
    <w:p w:rsidR="00092F77" w:rsidRDefault="000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F77" w:rsidRDefault="00092F77">
      <w:r>
        <w:separator/>
      </w:r>
    </w:p>
  </w:footnote>
  <w:footnote w:type="continuationSeparator" w:id="0">
    <w:p w:rsidR="00092F77" w:rsidRDefault="00092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8508267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FF38D69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0456AC0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E674A1E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4362800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4E82206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9F16AFC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D1485B8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C7A543E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8C32C50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90C0E1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64ADFC6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96E657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136C8CB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22C00D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05B0846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3FA2ED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392869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30E4FF16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88E2B0F4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233031F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AFCD52A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E848CE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DF58D0C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9998E6E4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56ECF820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BC6E1E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183275A6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F1D88D94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0B0E87A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B1CC787C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C5A86A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E44CF918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2125228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435201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D38408B6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98D3F9F"/>
    <w:multiLevelType w:val="hybridMultilevel"/>
    <w:tmpl w:val="053AC4D8"/>
    <w:lvl w:ilvl="0" w:tplc="3AA6404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1" w15:restartNumberingAfterBreak="0">
    <w:nsid w:val="34C108BA"/>
    <w:multiLevelType w:val="hybridMultilevel"/>
    <w:tmpl w:val="1F207B62"/>
    <w:lvl w:ilvl="0" w:tplc="37809AE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A2BA31F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4806C4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E2F8C1D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4A201A5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176B13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D7C008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68C7B1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9F8828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5A124BA"/>
    <w:multiLevelType w:val="hybridMultilevel"/>
    <w:tmpl w:val="3D8C71C8"/>
    <w:lvl w:ilvl="0" w:tplc="94805AD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AFCA71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A836B01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618CA9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79CDC0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9C78222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99CC94B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FF49D2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086FEAE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4" w15:restartNumberingAfterBreak="0">
    <w:nsid w:val="478C7FB9"/>
    <w:multiLevelType w:val="hybridMultilevel"/>
    <w:tmpl w:val="96EC4890"/>
    <w:lvl w:ilvl="0" w:tplc="9B76907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A35A28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6963D0A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23CABCC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3792447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0D0A0C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85A2113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3AFC54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40AB4D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5" w15:restartNumberingAfterBreak="0">
    <w:nsid w:val="47E858A3"/>
    <w:multiLevelType w:val="hybridMultilevel"/>
    <w:tmpl w:val="72E65B96"/>
    <w:lvl w:ilvl="0" w:tplc="AB5ED6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CD4D72"/>
    <w:multiLevelType w:val="hybridMultilevel"/>
    <w:tmpl w:val="11CAEAEA"/>
    <w:lvl w:ilvl="0" w:tplc="C9F694D8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9A123DE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3756345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82BE54B4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DC66B6E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567AF400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2BE6A630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98E855E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F0F45184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7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8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9" w15:restartNumberingAfterBreak="0">
    <w:nsid w:val="68CB0A71"/>
    <w:multiLevelType w:val="hybridMultilevel"/>
    <w:tmpl w:val="D3C6D4D8"/>
    <w:lvl w:ilvl="0" w:tplc="7170637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F701F7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C740A06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F0E050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01866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00A66A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76E284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BAA2BF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9DE83E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0" w15:restartNumberingAfterBreak="0">
    <w:nsid w:val="729D3890"/>
    <w:multiLevelType w:val="hybridMultilevel"/>
    <w:tmpl w:val="75FA8C84"/>
    <w:lvl w:ilvl="0" w:tplc="6B4003B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7E9C9FA6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BEAE38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CBA903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9C0D91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30A825C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680E7B1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845E877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2984386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2" w15:restartNumberingAfterBreak="0">
    <w:nsid w:val="7D3F315B"/>
    <w:multiLevelType w:val="hybridMultilevel"/>
    <w:tmpl w:val="6554D312"/>
    <w:lvl w:ilvl="0" w:tplc="DD4E8BE6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9C7A5F98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65827C8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87101A24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44B67F84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6A42FB18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55FC237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D7DE1A7C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4738B054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8"/>
  </w:num>
  <w:num w:numId="2">
    <w:abstractNumId w:val="18"/>
  </w:num>
  <w:num w:numId="3">
    <w:abstractNumId w:val="10"/>
  </w:num>
  <w:num w:numId="4">
    <w:abstractNumId w:val="6"/>
  </w:num>
  <w:num w:numId="5">
    <w:abstractNumId w:val="22"/>
  </w:num>
  <w:num w:numId="6">
    <w:abstractNumId w:val="11"/>
  </w:num>
  <w:num w:numId="7">
    <w:abstractNumId w:val="19"/>
  </w:num>
  <w:num w:numId="8">
    <w:abstractNumId w:val="2"/>
  </w:num>
  <w:num w:numId="9">
    <w:abstractNumId w:val="12"/>
  </w:num>
  <w:num w:numId="10">
    <w:abstractNumId w:val="14"/>
  </w:num>
  <w:num w:numId="11">
    <w:abstractNumId w:val="5"/>
  </w:num>
  <w:num w:numId="12">
    <w:abstractNumId w:val="1"/>
  </w:num>
  <w:num w:numId="13">
    <w:abstractNumId w:val="16"/>
  </w:num>
  <w:num w:numId="14">
    <w:abstractNumId w:val="4"/>
  </w:num>
  <w:num w:numId="15">
    <w:abstractNumId w:val="13"/>
  </w:num>
  <w:num w:numId="16">
    <w:abstractNumId w:val="3"/>
  </w:num>
  <w:num w:numId="17">
    <w:abstractNumId w:val="20"/>
  </w:num>
  <w:num w:numId="18">
    <w:abstractNumId w:val="0"/>
  </w:num>
  <w:num w:numId="19">
    <w:abstractNumId w:val="8"/>
  </w:num>
  <w:num w:numId="20">
    <w:abstractNumId w:val="21"/>
  </w:num>
  <w:num w:numId="21">
    <w:abstractNumId w:val="17"/>
  </w:num>
  <w:num w:numId="22">
    <w:abstractNumId w:val="9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8"/>
  </w:num>
  <w:num w:numId="26">
    <w:abstractNumId w:val="18"/>
  </w:num>
  <w:num w:numId="27">
    <w:abstractNumId w:val="18"/>
  </w:num>
  <w:num w:numId="28">
    <w:abstractNumId w:val="18"/>
  </w:num>
  <w:num w:numId="29">
    <w:abstractNumId w:val="18"/>
  </w:num>
  <w:num w:numId="30">
    <w:abstractNumId w:val="18"/>
  </w:num>
  <w:num w:numId="31">
    <w:abstractNumId w:val="18"/>
  </w:num>
  <w:num w:numId="32">
    <w:abstractNumId w:val="18"/>
  </w:num>
  <w:num w:numId="33">
    <w:abstractNumId w:val="18"/>
  </w:num>
  <w:num w:numId="34">
    <w:abstractNumId w:val="18"/>
  </w:num>
  <w:num w:numId="35">
    <w:abstractNumId w:val="18"/>
  </w:num>
  <w:num w:numId="36">
    <w:abstractNumId w:val="18"/>
  </w:num>
  <w:num w:numId="37">
    <w:abstractNumId w:val="18"/>
  </w:num>
  <w:num w:numId="38">
    <w:abstractNumId w:val="18"/>
  </w:num>
  <w:num w:numId="39">
    <w:abstractNumId w:val="15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29"/>
    <w:rsid w:val="00037010"/>
    <w:rsid w:val="00092F77"/>
    <w:rsid w:val="00094143"/>
    <w:rsid w:val="000C2CB4"/>
    <w:rsid w:val="000D7DA8"/>
    <w:rsid w:val="00101D95"/>
    <w:rsid w:val="00115E2B"/>
    <w:rsid w:val="00146B90"/>
    <w:rsid w:val="00255324"/>
    <w:rsid w:val="00265782"/>
    <w:rsid w:val="00297AA2"/>
    <w:rsid w:val="00327AE3"/>
    <w:rsid w:val="0034644A"/>
    <w:rsid w:val="003D0BC6"/>
    <w:rsid w:val="003E4803"/>
    <w:rsid w:val="004267C8"/>
    <w:rsid w:val="00465B14"/>
    <w:rsid w:val="0047237B"/>
    <w:rsid w:val="004E3691"/>
    <w:rsid w:val="004F7994"/>
    <w:rsid w:val="00514D4B"/>
    <w:rsid w:val="00581422"/>
    <w:rsid w:val="005A3B3F"/>
    <w:rsid w:val="005D7A2E"/>
    <w:rsid w:val="005F6D01"/>
    <w:rsid w:val="006153FD"/>
    <w:rsid w:val="006501E1"/>
    <w:rsid w:val="006A25D9"/>
    <w:rsid w:val="006D302E"/>
    <w:rsid w:val="00731DE7"/>
    <w:rsid w:val="007325A7"/>
    <w:rsid w:val="00767278"/>
    <w:rsid w:val="007679E3"/>
    <w:rsid w:val="007A4BC8"/>
    <w:rsid w:val="007E1005"/>
    <w:rsid w:val="0089560F"/>
    <w:rsid w:val="008A78DD"/>
    <w:rsid w:val="008E3BB7"/>
    <w:rsid w:val="00933CC9"/>
    <w:rsid w:val="00946D1F"/>
    <w:rsid w:val="009E035F"/>
    <w:rsid w:val="00A172EC"/>
    <w:rsid w:val="00A467CE"/>
    <w:rsid w:val="00A7139B"/>
    <w:rsid w:val="00AB26BA"/>
    <w:rsid w:val="00B0177B"/>
    <w:rsid w:val="00B15E44"/>
    <w:rsid w:val="00B42DE2"/>
    <w:rsid w:val="00B715CC"/>
    <w:rsid w:val="00B8052D"/>
    <w:rsid w:val="00B83C40"/>
    <w:rsid w:val="00B95FB0"/>
    <w:rsid w:val="00C42E0B"/>
    <w:rsid w:val="00C53029"/>
    <w:rsid w:val="00C80D9B"/>
    <w:rsid w:val="00CA4C83"/>
    <w:rsid w:val="00D13E1B"/>
    <w:rsid w:val="00D76C63"/>
    <w:rsid w:val="00DB4C30"/>
    <w:rsid w:val="00DF5731"/>
    <w:rsid w:val="00EA42A7"/>
    <w:rsid w:val="00EF4253"/>
    <w:rsid w:val="00F47D51"/>
    <w:rsid w:val="00F74ACF"/>
    <w:rsid w:val="00F841AD"/>
    <w:rsid w:val="00F87814"/>
    <w:rsid w:val="00FD101D"/>
    <w:rsid w:val="00FD3F0E"/>
    <w:rsid w:val="00FD6925"/>
    <w:rsid w:val="00FE2B7C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1B5892"/>
  <w15:chartTrackingRefBased/>
  <w15:docId w15:val="{3DF56B48-049D-4D6B-9143-29D3BA14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ab">
    <w:name w:val="預設值"/>
    <w:rsid w:val="00514D4B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sz w:val="24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88B586C-A4F6-42B1-9C45-1C253175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專科醫師甄審出題格式範例.dot</Template>
  <TotalTime>1</TotalTime>
  <Pages>15</Pages>
  <Words>2933</Words>
  <Characters>16720</Characters>
  <Application>Microsoft Office Word</Application>
  <DocSecurity>0</DocSecurity>
  <Lines>139</Lines>
  <Paragraphs>39</Paragraphs>
  <ScaleCrop>false</ScaleCrop>
  <Company/>
  <LinksUpToDate>false</LinksUpToDate>
  <CharactersWithSpaces>19614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109088趙興隆</cp:lastModifiedBy>
  <cp:revision>4</cp:revision>
  <cp:lastPrinted>2001-06-06T06:19:00Z</cp:lastPrinted>
  <dcterms:created xsi:type="dcterms:W3CDTF">2020-07-13T08:05:00Z</dcterms:created>
  <dcterms:modified xsi:type="dcterms:W3CDTF">2020-07-13T08:06:00Z</dcterms:modified>
</cp:coreProperties>
</file>